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"/>
      </w:tblPr>
      <w:tblGrid>
        <w:gridCol w:w="7720"/>
        <w:gridCol w:w="2598"/>
      </w:tblGrid>
      <w:tr w:rsidR="002B2D13" w:rsidRPr="002502C1" w14:paraId="39D2BF73" w14:textId="77777777" w:rsidTr="001E0877">
        <w:tc>
          <w:tcPr>
            <w:tcW w:w="7650" w:type="dxa"/>
          </w:tcPr>
          <w:p w14:paraId="4995D58A" w14:textId="01A6D189" w:rsidR="002B2D13" w:rsidRPr="002502C1" w:rsidRDefault="0026689C">
            <w:pPr>
              <w:pStyle w:val="Ttulo"/>
              <w:rPr>
                <w:noProof/>
              </w:rPr>
            </w:pPr>
            <w:r>
              <w:rPr>
                <w:noProof/>
              </w:rPr>
              <w:t>MINUTA</w:t>
            </w:r>
          </w:p>
        </w:tc>
        <w:tc>
          <w:tcPr>
            <w:tcW w:w="2574" w:type="dxa"/>
            <w:vAlign w:val="bottom"/>
          </w:tcPr>
          <w:p w14:paraId="142DE89A" w14:textId="0546508E" w:rsidR="00D62E01" w:rsidRPr="002502C1" w:rsidRDefault="009D69EB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id w:val="2006626827"/>
                <w:placeholder>
                  <w:docPart w:val="9DB3414CC35A4605B2AF583C3734D35F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Fecha</w:t>
                </w:r>
              </w:sdtContent>
            </w:sdt>
            <w:r w:rsidR="00B82DD5">
              <w:rPr>
                <w:noProof/>
              </w:rPr>
              <w:t>:</w:t>
            </w:r>
            <w:r w:rsidR="00ED4123">
              <w:rPr>
                <w:noProof/>
              </w:rPr>
              <w:t>1</w:t>
            </w:r>
            <w:r w:rsidR="00D77478">
              <w:rPr>
                <w:noProof/>
              </w:rPr>
              <w:t>8</w:t>
            </w:r>
            <w:r w:rsidR="00B82DD5">
              <w:rPr>
                <w:noProof/>
              </w:rPr>
              <w:t>-</w:t>
            </w:r>
            <w:r w:rsidR="00ED4123">
              <w:rPr>
                <w:noProof/>
              </w:rPr>
              <w:t>4</w:t>
            </w:r>
            <w:r w:rsidR="00B82DD5">
              <w:rPr>
                <w:noProof/>
              </w:rPr>
              <w:t>-2026</w:t>
            </w:r>
          </w:p>
          <w:p w14:paraId="40410AC7" w14:textId="08D5D9DA" w:rsidR="00D62E01" w:rsidRPr="002502C1" w:rsidRDefault="009D69EB">
            <w:pPr>
              <w:pStyle w:val="Ttulo3"/>
              <w:rPr>
                <w:noProof/>
              </w:rPr>
            </w:pPr>
            <w:sdt>
              <w:sdtPr>
                <w:rPr>
                  <w:noProof/>
                </w:rPr>
                <w:alias w:val="Hora"/>
                <w:tag w:val="Hora"/>
                <w:id w:val="807176113"/>
                <w:placeholder>
                  <w:docPart w:val="4D6DD27D17544FD7AA00DB975294AF77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Hora</w:t>
                </w:r>
              </w:sdtContent>
            </w:sdt>
            <w:r w:rsidR="00B82DD5">
              <w:rPr>
                <w:noProof/>
              </w:rPr>
              <w:t>:</w:t>
            </w:r>
            <w:r w:rsidR="00ED4123">
              <w:rPr>
                <w:noProof/>
              </w:rPr>
              <w:t>10</w:t>
            </w:r>
            <w:r w:rsidR="007D4E7D">
              <w:rPr>
                <w:noProof/>
              </w:rPr>
              <w:t>:</w:t>
            </w:r>
            <w:r w:rsidR="00ED4123">
              <w:rPr>
                <w:noProof/>
              </w:rPr>
              <w:t>30</w:t>
            </w:r>
            <w:r w:rsidR="007D4E7D">
              <w:rPr>
                <w:noProof/>
              </w:rPr>
              <w:t>am</w:t>
            </w:r>
          </w:p>
          <w:sdt>
            <w:sdtPr>
              <w:rPr>
                <w:noProof/>
              </w:rPr>
              <w:alias w:val="Ubicación"/>
              <w:tag w:val="Ubicación"/>
              <w:id w:val="807176140"/>
              <w:placeholder>
                <w:docPart w:val="50B8C406D16E47469A1D3515952292DA"/>
              </w:placeholder>
              <w:temporary/>
              <w:showingPlcHdr/>
              <w15:appearance w15:val="hidden"/>
            </w:sdtPr>
            <w:sdtEndPr/>
            <w:sdtContent>
              <w:p w14:paraId="1A473BED" w14:textId="77777777" w:rsidR="002B2D13" w:rsidRPr="002502C1" w:rsidRDefault="00D62E01" w:rsidP="00D62E01">
                <w:pPr>
                  <w:pStyle w:val="Ttulo3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Ubicación</w:t>
                </w:r>
              </w:p>
            </w:sdtContent>
          </w:sdt>
        </w:tc>
      </w:tr>
    </w:tbl>
    <w:tbl>
      <w:tblPr>
        <w:tblStyle w:val="Tablanormal5"/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620" w:firstRow="1" w:lastRow="0" w:firstColumn="0" w:lastColumn="0" w:noHBand="1" w:noVBand="1"/>
        <w:tblDescription w:val="Tabla de diseño"/>
      </w:tblPr>
      <w:tblGrid>
        <w:gridCol w:w="1965"/>
        <w:gridCol w:w="3705"/>
        <w:gridCol w:w="1701"/>
        <w:gridCol w:w="2947"/>
      </w:tblGrid>
      <w:tr w:rsidR="002B2D13" w:rsidRPr="002502C1" w14:paraId="073CE41D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65" w:type="dxa"/>
            <w:tcMar>
              <w:top w:w="144" w:type="dxa"/>
            </w:tcMar>
          </w:tcPr>
          <w:p w14:paraId="65077C23" w14:textId="7BDFAD49" w:rsidR="002B2D13" w:rsidRPr="002502C1" w:rsidRDefault="00B82DD5" w:rsidP="00D60069">
            <w:pPr>
              <w:pStyle w:val="Ttulo2"/>
              <w:spacing w:after="80"/>
              <w:outlineLvl w:val="1"/>
              <w:rPr>
                <w:noProof/>
              </w:rPr>
            </w:pPr>
            <w:r>
              <w:rPr>
                <w:noProof/>
              </w:rPr>
              <w:t xml:space="preserve"> </w:t>
            </w:r>
            <w:sdt>
              <w:sdtPr>
                <w:rPr>
                  <w:noProof/>
                </w:rPr>
                <w:id w:val="834805806"/>
                <w:placeholder>
                  <w:docPart w:val="9520DFF54B0A433092BA45FA059E5CE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Reunión organizada por:</w:t>
                </w:r>
              </w:sdtContent>
            </w:sdt>
          </w:p>
        </w:tc>
        <w:sdt>
          <w:sdtPr>
            <w:rPr>
              <w:noProof/>
            </w:rPr>
            <w:id w:val="-760830803"/>
            <w:placeholder>
              <w:docPart w:val="944CC025DC63453E8E78883A245940CF"/>
            </w:placeholder>
            <w:temporary/>
            <w:showingPlcHdr/>
            <w15:appearance w15:val="hidden"/>
          </w:sdtPr>
          <w:sdtEndPr/>
          <w:sdtContent>
            <w:tc>
              <w:tcPr>
                <w:tcW w:w="3705" w:type="dxa"/>
                <w:tcMar>
                  <w:top w:w="144" w:type="dxa"/>
                </w:tcMar>
              </w:tcPr>
              <w:p w14:paraId="6B3230FD" w14:textId="77777777" w:rsidR="002B2D13" w:rsidRPr="002502C1" w:rsidRDefault="00D62E01" w:rsidP="00D60069">
                <w:pPr>
                  <w:spacing w:after="80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Escriba el nombre del organizador de la reunión aquí</w:t>
                </w:r>
              </w:p>
            </w:tc>
          </w:sdtContent>
        </w:sdt>
        <w:tc>
          <w:tcPr>
            <w:tcW w:w="1701" w:type="dxa"/>
            <w:tcMar>
              <w:top w:w="144" w:type="dxa"/>
            </w:tcMar>
          </w:tcPr>
          <w:p w14:paraId="7F8E57C9" w14:textId="77777777" w:rsidR="002B2D13" w:rsidRPr="002502C1" w:rsidRDefault="009D69EB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442851289"/>
                <w:placeholder>
                  <w:docPart w:val="B89071A01FC1482680C5C7EC3AEDFB2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Tipo de reunión:</w:t>
                </w:r>
              </w:sdtContent>
            </w:sdt>
          </w:p>
        </w:tc>
        <w:tc>
          <w:tcPr>
            <w:tcW w:w="2947" w:type="dxa"/>
            <w:tcMar>
              <w:top w:w="144" w:type="dxa"/>
            </w:tcMar>
          </w:tcPr>
          <w:p w14:paraId="12CAC038" w14:textId="429F9BC1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Coordinacion de proyecto</w:t>
            </w:r>
          </w:p>
        </w:tc>
      </w:tr>
      <w:tr w:rsidR="002B2D13" w:rsidRPr="002502C1" w14:paraId="236CD714" w14:textId="77777777" w:rsidTr="000772A4">
        <w:sdt>
          <w:sdtPr>
            <w:rPr>
              <w:noProof/>
            </w:rPr>
            <w:id w:val="-906145096"/>
            <w:placeholder>
              <w:docPart w:val="FD3F415EF06B43108666AB566F66CD67"/>
            </w:placeholder>
            <w:temporary/>
            <w:showingPlcHdr/>
            <w15:appearance w15:val="hidden"/>
          </w:sdtPr>
          <w:sdtEndPr/>
          <w:sdtContent>
            <w:tc>
              <w:tcPr>
                <w:tcW w:w="1965" w:type="dxa"/>
              </w:tcPr>
              <w:p w14:paraId="4607CFC0" w14:textId="77777777" w:rsidR="002B2D13" w:rsidRPr="002502C1" w:rsidRDefault="006344A8" w:rsidP="00D60069">
                <w:pPr>
                  <w:pStyle w:val="Ttulo2"/>
                  <w:spacing w:after="80"/>
                  <w:outlineLvl w:val="1"/>
                  <w:rPr>
                    <w:noProof/>
                  </w:rPr>
                </w:pPr>
                <w:r w:rsidRPr="002502C1">
                  <w:rPr>
                    <w:noProof/>
                    <w:lang w:bidi="es-ES"/>
                  </w:rPr>
                  <w:t>Responsable:</w:t>
                </w:r>
              </w:p>
            </w:tc>
          </w:sdtContent>
        </w:sdt>
        <w:tc>
          <w:tcPr>
            <w:tcW w:w="3705" w:type="dxa"/>
          </w:tcPr>
          <w:p w14:paraId="34B9E0D4" w14:textId="77777777" w:rsidR="002B2D13" w:rsidRPr="002502C1" w:rsidRDefault="009D69EB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56139423"/>
                <w:placeholder>
                  <w:docPart w:val="ADE27D91B5FC470F9018FCFDBB149BA1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responsable de la reunión aquí</w:t>
                </w:r>
              </w:sdtContent>
            </w:sdt>
          </w:p>
        </w:tc>
        <w:tc>
          <w:tcPr>
            <w:tcW w:w="1701" w:type="dxa"/>
          </w:tcPr>
          <w:p w14:paraId="59F2E3F4" w14:textId="77777777" w:rsidR="002B2D13" w:rsidRPr="002502C1" w:rsidRDefault="009D69EB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795647141"/>
                <w:placeholder>
                  <w:docPart w:val="5793AEB43D8A4F638EF9F94B918A563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Encargado de tomar notas:</w:t>
                </w:r>
              </w:sdtContent>
            </w:sdt>
          </w:p>
        </w:tc>
        <w:tc>
          <w:tcPr>
            <w:tcW w:w="2947" w:type="dxa"/>
          </w:tcPr>
          <w:p w14:paraId="561FF7A8" w14:textId="3217C757" w:rsidR="002B2D13" w:rsidRPr="002502C1" w:rsidRDefault="007D4E7D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 M</w:t>
            </w:r>
          </w:p>
        </w:tc>
      </w:tr>
      <w:tr w:rsidR="002B2D13" w:rsidRPr="002502C1" w14:paraId="75092AF9" w14:textId="77777777" w:rsidTr="000772A4">
        <w:tc>
          <w:tcPr>
            <w:tcW w:w="1965" w:type="dxa"/>
          </w:tcPr>
          <w:p w14:paraId="2183D516" w14:textId="77777777" w:rsidR="002B2D13" w:rsidRPr="002502C1" w:rsidRDefault="009D69EB" w:rsidP="00D60069">
            <w:pPr>
              <w:pStyle w:val="Ttulo2"/>
              <w:spacing w:after="80"/>
              <w:outlineLvl w:val="1"/>
              <w:rPr>
                <w:noProof/>
              </w:rPr>
            </w:pPr>
            <w:sdt>
              <w:sdtPr>
                <w:rPr>
                  <w:noProof/>
                </w:rPr>
                <w:id w:val="-1232768380"/>
                <w:placeholder>
                  <w:docPart w:val="DDE5B47FE13B439B8983A408B344551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Controlador del tiempo:</w:t>
                </w:r>
              </w:sdtContent>
            </w:sdt>
          </w:p>
        </w:tc>
        <w:tc>
          <w:tcPr>
            <w:tcW w:w="3705" w:type="dxa"/>
          </w:tcPr>
          <w:p w14:paraId="59927705" w14:textId="77777777" w:rsidR="002B2D13" w:rsidRPr="002502C1" w:rsidRDefault="009D69EB" w:rsidP="00D60069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222437516"/>
                <w:placeholder>
                  <w:docPart w:val="C67EF47797164643B9B71736AF79EC15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controlador del tiempo de la reunión aquí</w:t>
                </w:r>
              </w:sdtContent>
            </w:sdt>
          </w:p>
        </w:tc>
        <w:tc>
          <w:tcPr>
            <w:tcW w:w="1701" w:type="dxa"/>
          </w:tcPr>
          <w:p w14:paraId="62ECE656" w14:textId="77777777" w:rsidR="002B2D13" w:rsidRPr="002502C1" w:rsidRDefault="002B2D13" w:rsidP="00D60069">
            <w:pPr>
              <w:pStyle w:val="Ttulo2"/>
              <w:spacing w:after="80"/>
              <w:outlineLvl w:val="1"/>
              <w:rPr>
                <w:noProof/>
              </w:rPr>
            </w:pPr>
          </w:p>
        </w:tc>
        <w:tc>
          <w:tcPr>
            <w:tcW w:w="2947" w:type="dxa"/>
          </w:tcPr>
          <w:p w14:paraId="354D642F" w14:textId="77777777" w:rsidR="002B2D13" w:rsidRPr="002502C1" w:rsidRDefault="002B2D13" w:rsidP="00D60069">
            <w:pPr>
              <w:spacing w:after="80"/>
              <w:rPr>
                <w:noProof/>
              </w:rPr>
            </w:pPr>
          </w:p>
        </w:tc>
      </w:tr>
    </w:tbl>
    <w:tbl>
      <w:tblPr>
        <w:tblW w:w="5000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998"/>
        <w:gridCol w:w="8320"/>
      </w:tblGrid>
      <w:tr w:rsidR="002B2D13" w:rsidRPr="002502C1" w14:paraId="4F3DE288" w14:textId="77777777" w:rsidTr="00E048B4">
        <w:tc>
          <w:tcPr>
            <w:tcW w:w="1980" w:type="dxa"/>
            <w:tcMar>
              <w:top w:w="144" w:type="dxa"/>
            </w:tcMar>
          </w:tcPr>
          <w:p w14:paraId="7BC292BB" w14:textId="77777777" w:rsidR="002B2D13" w:rsidRPr="002502C1" w:rsidRDefault="009D69E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643469904"/>
                <w:placeholder>
                  <w:docPart w:val="5643BBBF49794E4E961751108A01B57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Asistentes:</w:t>
                </w:r>
              </w:sdtContent>
            </w:sdt>
          </w:p>
        </w:tc>
        <w:tc>
          <w:tcPr>
            <w:tcW w:w="8244" w:type="dxa"/>
            <w:tcMar>
              <w:top w:w="144" w:type="dxa"/>
            </w:tcMar>
          </w:tcPr>
          <w:p w14:paraId="72840EEF" w14:textId="3530875A" w:rsidR="002B2D13" w:rsidRPr="002502C1" w:rsidRDefault="007D4E7D" w:rsidP="00D62E01">
            <w:pPr>
              <w:rPr>
                <w:noProof/>
              </w:rPr>
            </w:pPr>
            <w:r>
              <w:rPr>
                <w:noProof/>
              </w:rPr>
              <w:t xml:space="preserve">Josué Mesén, Juan Pablo Pereira, </w:t>
            </w:r>
            <w:r w:rsidR="00ED4123">
              <w:rPr>
                <w:noProof/>
              </w:rPr>
              <w:t>Aron Nayad Barrantes Araya</w:t>
            </w:r>
            <w:r w:rsidR="00847612">
              <w:rPr>
                <w:noProof/>
              </w:rPr>
              <w:t xml:space="preserve">, </w:t>
            </w:r>
            <w:r w:rsidR="00ED4123">
              <w:rPr>
                <w:noProof/>
              </w:rPr>
              <w:t>Sebastian Montero Guitierrez.</w:t>
            </w:r>
          </w:p>
        </w:tc>
      </w:tr>
      <w:tr w:rsidR="002B2D13" w:rsidRPr="002502C1" w14:paraId="2608D477" w14:textId="77777777" w:rsidTr="00E048B4">
        <w:tc>
          <w:tcPr>
            <w:tcW w:w="1980" w:type="dxa"/>
          </w:tcPr>
          <w:p w14:paraId="1428510D" w14:textId="77777777" w:rsidR="002B2D13" w:rsidRPr="002502C1" w:rsidRDefault="009D69E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1255275818"/>
                <w:placeholder>
                  <w:docPart w:val="19B3B74634A145799CF23D0E68064129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Lea:</w:t>
                </w:r>
              </w:sdtContent>
            </w:sdt>
          </w:p>
        </w:tc>
        <w:tc>
          <w:tcPr>
            <w:tcW w:w="8244" w:type="dxa"/>
          </w:tcPr>
          <w:p w14:paraId="69BA2ACC" w14:textId="77777777" w:rsidR="002B2D13" w:rsidRPr="002502C1" w:rsidRDefault="009D69EB">
            <w:pPr>
              <w:rPr>
                <w:noProof/>
              </w:rPr>
            </w:pPr>
            <w:sdt>
              <w:sdtPr>
                <w:rPr>
                  <w:noProof/>
                </w:rPr>
                <w:id w:val="-68501377"/>
                <w:placeholder>
                  <w:docPart w:val="67808A8583994A239BD69225EF6CE37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aquí la lista de lectura</w:t>
                </w:r>
              </w:sdtContent>
            </w:sdt>
          </w:p>
        </w:tc>
      </w:tr>
      <w:tr w:rsidR="002B2D13" w:rsidRPr="002502C1" w14:paraId="3EC08192" w14:textId="77777777" w:rsidTr="00E048B4">
        <w:tc>
          <w:tcPr>
            <w:tcW w:w="1980" w:type="dxa"/>
          </w:tcPr>
          <w:p w14:paraId="3BCB927A" w14:textId="77777777" w:rsidR="002B2D13" w:rsidRPr="002502C1" w:rsidRDefault="009D69E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681237791"/>
                <w:placeholder>
                  <w:docPart w:val="7B50A9F1953349C598B2617DEC35BE7A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Traiga:</w:t>
                </w:r>
              </w:sdtContent>
            </w:sdt>
          </w:p>
        </w:tc>
        <w:tc>
          <w:tcPr>
            <w:tcW w:w="8244" w:type="dxa"/>
          </w:tcPr>
          <w:p w14:paraId="0BBF2379" w14:textId="77777777" w:rsidR="002B2D13" w:rsidRPr="002502C1" w:rsidRDefault="009D69EB" w:rsidP="00D62E01">
            <w:pPr>
              <w:rPr>
                <w:noProof/>
              </w:rPr>
            </w:pPr>
            <w:sdt>
              <w:sdtPr>
                <w:rPr>
                  <w:noProof/>
                </w:rPr>
                <w:id w:val="475648712"/>
                <w:placeholder>
                  <w:docPart w:val="E96246C814684782838FB8624CE8967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artículos que se deben llevar a la reunión aquí</w:t>
                </w:r>
              </w:sdtContent>
            </w:sdt>
          </w:p>
        </w:tc>
      </w:tr>
    </w:tbl>
    <w:sdt>
      <w:sdtPr>
        <w:rPr>
          <w:noProof/>
        </w:rPr>
        <w:id w:val="-2901889"/>
        <w:placeholder>
          <w:docPart w:val="92EA5C4C1B6B456593E6B258AD7E4023"/>
        </w:placeholder>
        <w:temporary/>
        <w:showingPlcHdr/>
        <w15:appearance w15:val="hidden"/>
      </w:sdtPr>
      <w:sdtEndPr/>
      <w:sdtContent>
        <w:p w14:paraId="7A3782BF" w14:textId="77777777" w:rsidR="002B2D13" w:rsidRPr="002502C1" w:rsidRDefault="006344A8">
          <w:pPr>
            <w:pStyle w:val="Ttulo1"/>
            <w:rPr>
              <w:noProof/>
            </w:rPr>
          </w:pPr>
          <w:r w:rsidRPr="002502C1">
            <w:rPr>
              <w:noProof/>
              <w:lang w:bidi="es-ES"/>
            </w:rPr>
            <w:t>Minutos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diseño"/>
      </w:tblPr>
      <w:tblGrid>
        <w:gridCol w:w="1635"/>
        <w:gridCol w:w="4744"/>
        <w:gridCol w:w="1608"/>
        <w:gridCol w:w="2331"/>
      </w:tblGrid>
      <w:tr w:rsidR="002B2D13" w:rsidRPr="002502C1" w14:paraId="71A518B0" w14:textId="77777777" w:rsidTr="000772A4">
        <w:tc>
          <w:tcPr>
            <w:tcW w:w="1635" w:type="dxa"/>
          </w:tcPr>
          <w:bookmarkStart w:id="0" w:name="MinuteItems"/>
          <w:bookmarkStart w:id="1" w:name="MinuteTopicSection"/>
          <w:bookmarkEnd w:id="0"/>
          <w:p w14:paraId="3E9FC8E1" w14:textId="77777777" w:rsidR="002B2D13" w:rsidRPr="002502C1" w:rsidRDefault="009D69E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90904773"/>
                <w:placeholder>
                  <w:docPart w:val="568F783408394E26AAF53567B6BEC41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744" w:type="dxa"/>
          </w:tcPr>
          <w:p w14:paraId="12EA445F" w14:textId="6AAA8094" w:rsidR="002B2D13" w:rsidRPr="002502C1" w:rsidRDefault="00FA0FCB">
            <w:pPr>
              <w:rPr>
                <w:noProof/>
              </w:rPr>
            </w:pPr>
            <w:r>
              <w:rPr>
                <w:noProof/>
              </w:rPr>
              <w:t xml:space="preserve">Revisar </w:t>
            </w:r>
            <w:r w:rsidR="00ED4123">
              <w:rPr>
                <w:noProof/>
              </w:rPr>
              <w:t xml:space="preserve">proyecto </w:t>
            </w:r>
            <w:r w:rsidR="00D77478">
              <w:rPr>
                <w:noProof/>
              </w:rPr>
              <w:t>y agregar diseño de la pagina</w:t>
            </w:r>
          </w:p>
        </w:tc>
        <w:tc>
          <w:tcPr>
            <w:tcW w:w="1608" w:type="dxa"/>
          </w:tcPr>
          <w:p w14:paraId="404DA1D1" w14:textId="77777777" w:rsidR="002B2D13" w:rsidRPr="002502C1" w:rsidRDefault="009D69EB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737199064"/>
                <w:placeholder>
                  <w:docPart w:val="355844FE99974B2F9265B03103E88BB3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7D459654" w14:textId="77777777" w:rsidR="002B2D13" w:rsidRPr="002502C1" w:rsidRDefault="009D69EB">
            <w:pPr>
              <w:rPr>
                <w:noProof/>
              </w:rPr>
            </w:pPr>
            <w:sdt>
              <w:sdtPr>
                <w:rPr>
                  <w:noProof/>
                </w:rPr>
                <w:id w:val="-886176056"/>
                <w:placeholder>
                  <w:docPart w:val="1FF8CA68CDA242A3B7E32D89E8DF450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65B101A9" w14:textId="661AC93B" w:rsidR="002B2D13" w:rsidRPr="002502C1" w:rsidRDefault="009D69EB">
      <w:pPr>
        <w:pStyle w:val="Ttulo4"/>
        <w:rPr>
          <w:noProof/>
        </w:rPr>
      </w:pPr>
      <w:sdt>
        <w:sdtPr>
          <w:rPr>
            <w:noProof/>
          </w:rPr>
          <w:id w:val="-1502966204"/>
          <w:placeholder>
            <w:docPart w:val="27256B6133EB4BFF8656BEDE53EB4FD0"/>
          </w:placeholder>
          <w:temporary/>
          <w:showingPlcHdr/>
          <w15:appearance w15:val="hidden"/>
        </w:sdtPr>
        <w:sdtEndPr/>
        <w:sdtContent>
          <w:r w:rsidR="001F6469" w:rsidRPr="002502C1">
            <w:rPr>
              <w:noProof/>
              <w:lang w:bidi="es-ES"/>
            </w:rPr>
            <w:t>Debate:</w:t>
          </w:r>
        </w:sdtContent>
      </w:sdt>
      <w:r w:rsidR="001F6469">
        <w:rPr>
          <w:noProof/>
        </w:rPr>
        <w:t xml:space="preserve"> </w:t>
      </w:r>
      <w:r w:rsidR="00C816C9">
        <w:rPr>
          <w:noProof/>
        </w:rPr>
        <w:t>Nos conectamos</w:t>
      </w:r>
      <w:r w:rsidR="000275FB">
        <w:rPr>
          <w:noProof/>
        </w:rPr>
        <w:t>,</w:t>
      </w:r>
      <w:r w:rsidR="00C816C9">
        <w:rPr>
          <w:noProof/>
        </w:rPr>
        <w:t xml:space="preserve"> sin embargo</w:t>
      </w:r>
      <w:r w:rsidR="000275FB">
        <w:rPr>
          <w:noProof/>
        </w:rPr>
        <w:t>,</w:t>
      </w:r>
      <w:r w:rsidR="00C816C9">
        <w:rPr>
          <w:noProof/>
        </w:rPr>
        <w:t xml:space="preserve"> no se encontraba lista la presentacion ni el diseño </w:t>
      </w:r>
      <w:r w:rsidR="00167474">
        <w:rPr>
          <w:noProof/>
        </w:rPr>
        <w:t>de la pc de sexta generacion</w:t>
      </w:r>
      <w:r w:rsidR="00CA7AF0">
        <w:rPr>
          <w:noProof/>
        </w:rPr>
        <w:t xml:space="preserve">, nos vamos a volver a reunir mañana para montar la </w:t>
      </w:r>
      <w:r w:rsidR="00EC68C8">
        <w:rPr>
          <w:noProof/>
        </w:rPr>
        <w:t xml:space="preserve">presentacion </w:t>
      </w:r>
      <w:r w:rsidR="003D58DA">
        <w:rPr>
          <w:noProof/>
        </w:rPr>
        <w:t>y el diseño</w:t>
      </w:r>
      <w:r w:rsidR="000275FB">
        <w:rPr>
          <w:noProof/>
        </w:rPr>
        <w:t>,</w:t>
      </w:r>
      <w:r w:rsidR="00066B8D">
        <w:rPr>
          <w:noProof/>
        </w:rPr>
        <w:t xml:space="preserve"> ya que todo el resto de la informacion si se encuentra completa</w:t>
      </w:r>
      <w:r w:rsidR="001F6469">
        <w:rPr>
          <w:noProof/>
        </w:rPr>
        <w:t>.</w:t>
      </w:r>
    </w:p>
    <w:p w14:paraId="5299959F" w14:textId="6656EC79" w:rsidR="002B2D13" w:rsidRPr="002502C1" w:rsidRDefault="002B2D13">
      <w:pPr>
        <w:rPr>
          <w:noProof/>
        </w:rPr>
      </w:pPr>
    </w:p>
    <w:p w14:paraId="690DDDCF" w14:textId="77777777" w:rsidR="002B2D13" w:rsidRPr="002502C1" w:rsidRDefault="009D69EB">
      <w:pPr>
        <w:pStyle w:val="Ttulo4"/>
        <w:rPr>
          <w:noProof/>
        </w:rPr>
      </w:pPr>
      <w:sdt>
        <w:sdtPr>
          <w:rPr>
            <w:noProof/>
          </w:rPr>
          <w:id w:val="1574465788"/>
          <w:placeholder>
            <w:docPart w:val="44CABD754CC94BBE8C1338D2E28551F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653514351"/>
        <w:placeholder>
          <w:docPart w:val="2003A7850786413FA9A2F5A9186DC8B2"/>
        </w:placeholder>
        <w:temporary/>
        <w:showingPlcHdr/>
        <w15:appearance w15:val="hidden"/>
      </w:sdtPr>
      <w:sdtEndPr/>
      <w:sdtContent>
        <w:p w14:paraId="5403415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7443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4642"/>
        <w:gridCol w:w="6964"/>
        <w:gridCol w:w="3753"/>
      </w:tblGrid>
      <w:tr w:rsidR="002B2D13" w:rsidRPr="002502C1" w14:paraId="32A05F95" w14:textId="77777777" w:rsidTr="00834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8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1BEF6D98" w14:textId="77777777" w:rsidR="002B2D13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717032099"/>
                <w:placeholder>
                  <w:docPart w:val="D063E567B58F4EA1B3ADA7DA714F0191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bookmarkStart w:id="4" w:name="MinutePersonResponsible"/>
        <w:bookmarkEnd w:id="4"/>
        <w:tc>
          <w:tcPr>
            <w:tcW w:w="4678" w:type="dxa"/>
            <w:vAlign w:val="bottom"/>
          </w:tcPr>
          <w:p w14:paraId="4B4C2DC5" w14:textId="77777777" w:rsidR="002B2D13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19821758"/>
                <w:placeholder>
                  <w:docPart w:val="DDF2D3B57F164354AC639A51D1F99CA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bookmarkStart w:id="5" w:name="MinuteDeadline"/>
        <w:bookmarkEnd w:id="5"/>
        <w:tc>
          <w:tcPr>
            <w:tcW w:w="2521" w:type="dxa"/>
            <w:vAlign w:val="bottom"/>
          </w:tcPr>
          <w:p w14:paraId="4484B855" w14:textId="77777777" w:rsidR="002B2D13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33413345"/>
                <w:placeholder>
                  <w:docPart w:val="BE5AAB5D1A224F32B64D8CA6D19961A7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2B2D13" w:rsidRPr="002502C1" w14:paraId="39F0CA61" w14:textId="77777777" w:rsidTr="008343C1">
        <w:tc>
          <w:tcPr>
            <w:tcW w:w="3118" w:type="dxa"/>
          </w:tcPr>
          <w:p w14:paraId="4D7FB4A4" w14:textId="4E8A65D6" w:rsidR="002B2D13" w:rsidRPr="002502C1" w:rsidRDefault="00ED4123" w:rsidP="00D60069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Revisar scirt</w:t>
            </w:r>
            <w:r w:rsidR="00D77478">
              <w:rPr>
                <w:noProof/>
              </w:rPr>
              <w:t xml:space="preserve"> 2</w:t>
            </w:r>
            <w:r>
              <w:rPr>
                <w:noProof/>
              </w:rPr>
              <w:t xml:space="preserve"> subido por el profesor en git hub</w:t>
            </w:r>
          </w:p>
        </w:tc>
        <w:tc>
          <w:tcPr>
            <w:tcW w:w="4678" w:type="dxa"/>
          </w:tcPr>
          <w:p w14:paraId="3741C56E" w14:textId="60736D36" w:rsidR="002B2D13" w:rsidRPr="002502C1" w:rsidRDefault="00ED4123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Josué Mesén, Sebastian Montero</w:t>
            </w:r>
          </w:p>
        </w:tc>
        <w:tc>
          <w:tcPr>
            <w:tcW w:w="2521" w:type="dxa"/>
          </w:tcPr>
          <w:p w14:paraId="713FDC3B" w14:textId="04F07B6C" w:rsidR="002B2D13" w:rsidRPr="002502C1" w:rsidRDefault="0031432C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2</w:t>
            </w:r>
            <w:r w:rsidR="00066B8D">
              <w:rPr>
                <w:noProof/>
              </w:rPr>
              <w:t>2</w:t>
            </w:r>
            <w:r>
              <w:rPr>
                <w:noProof/>
              </w:rPr>
              <w:t>-2-2026</w:t>
            </w:r>
          </w:p>
        </w:tc>
      </w:tr>
      <w:tr w:rsidR="002B2D13" w:rsidRPr="002502C1" w14:paraId="3252A343" w14:textId="77777777" w:rsidTr="008343C1">
        <w:tc>
          <w:tcPr>
            <w:tcW w:w="3118" w:type="dxa"/>
          </w:tcPr>
          <w:p w14:paraId="6590CA52" w14:textId="35B81B20" w:rsidR="002B2D13" w:rsidRPr="002502C1" w:rsidRDefault="00D77478" w:rsidP="00D60069">
            <w:pPr>
              <w:pStyle w:val="Listaconvietas"/>
              <w:spacing w:after="80"/>
              <w:rPr>
                <w:noProof/>
              </w:rPr>
            </w:pPr>
            <w:r>
              <w:rPr>
                <w:noProof/>
              </w:rPr>
              <w:t>Cada integrante inserta el diseño en cada tabla asignada.</w:t>
            </w:r>
          </w:p>
        </w:tc>
        <w:tc>
          <w:tcPr>
            <w:tcW w:w="4678" w:type="dxa"/>
          </w:tcPr>
          <w:p w14:paraId="7EAE98E2" w14:textId="03711885" w:rsidR="002B2D13" w:rsidRPr="002502C1" w:rsidRDefault="00ED4123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Juan Pablo Pereira, Aron Barrantes</w:t>
            </w:r>
            <w:r w:rsidR="00D77478">
              <w:rPr>
                <w:noProof/>
              </w:rPr>
              <w:t xml:space="preserve">, </w:t>
            </w:r>
            <w:r w:rsidR="00D77478">
              <w:rPr>
                <w:noProof/>
              </w:rPr>
              <w:t>Josué Mesén, Sebastian Montero</w:t>
            </w:r>
          </w:p>
        </w:tc>
        <w:tc>
          <w:tcPr>
            <w:tcW w:w="2521" w:type="dxa"/>
          </w:tcPr>
          <w:p w14:paraId="0B2C01ED" w14:textId="66A41955" w:rsidR="002B2D13" w:rsidRPr="002502C1" w:rsidRDefault="008343C1" w:rsidP="00D60069">
            <w:pPr>
              <w:spacing w:after="80"/>
              <w:rPr>
                <w:noProof/>
              </w:rPr>
            </w:pPr>
            <w:r>
              <w:rPr>
                <w:noProof/>
              </w:rPr>
              <w:t>21-2-2026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410"/>
        <w:gridCol w:w="3969"/>
        <w:gridCol w:w="1608"/>
        <w:gridCol w:w="2331"/>
      </w:tblGrid>
      <w:tr w:rsidR="00D62E01" w:rsidRPr="002502C1" w14:paraId="4881B5A2" w14:textId="77777777" w:rsidTr="000772A4">
        <w:tc>
          <w:tcPr>
            <w:tcW w:w="2410" w:type="dxa"/>
          </w:tcPr>
          <w:bookmarkEnd w:id="1"/>
          <w:p w14:paraId="5620AEC1" w14:textId="77777777" w:rsidR="00D62E01" w:rsidRPr="002502C1" w:rsidRDefault="009D69E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13951409"/>
                <w:placeholder>
                  <w:docPart w:val="26056169046F492F89D9EDA8D039E91E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3969" w:type="dxa"/>
          </w:tcPr>
          <w:p w14:paraId="3EDD18E0" w14:textId="77777777" w:rsidR="00D62E01" w:rsidRPr="002502C1" w:rsidRDefault="009D69E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1690950308"/>
                <w:placeholder>
                  <w:docPart w:val="3EB3C780ABEE4B0B98DD27521F97702C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608" w:type="dxa"/>
          </w:tcPr>
          <w:p w14:paraId="43101F65" w14:textId="77777777" w:rsidR="00D62E01" w:rsidRPr="002502C1" w:rsidRDefault="009D69E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1072624145"/>
                <w:placeholder>
                  <w:docPart w:val="4D677650085D4EAF933C80B81E0759D2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31" w:type="dxa"/>
          </w:tcPr>
          <w:p w14:paraId="5C912D3F" w14:textId="77777777" w:rsidR="00D62E01" w:rsidRPr="002502C1" w:rsidRDefault="009D69E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572357552"/>
                <w:placeholder>
                  <w:docPart w:val="BE9E9E41EE6D4555BE73805DA1BE8D1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3321E956" w14:textId="77777777" w:rsidR="00D62E01" w:rsidRPr="002502C1" w:rsidRDefault="009D69EB" w:rsidP="00D62E01">
      <w:pPr>
        <w:pStyle w:val="Ttulo4"/>
        <w:rPr>
          <w:noProof/>
        </w:rPr>
      </w:pPr>
      <w:sdt>
        <w:sdtPr>
          <w:rPr>
            <w:noProof/>
          </w:rPr>
          <w:id w:val="1495455185"/>
          <w:placeholder>
            <w:docPart w:val="02A9DDC4FFB0431AA4CD04646E12639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275993325"/>
        <w:placeholder>
          <w:docPart w:val="EEC576A487B64FD1B714FF270137B754"/>
        </w:placeholder>
        <w:temporary/>
        <w:showingPlcHdr/>
        <w15:appearance w15:val="hidden"/>
      </w:sdtPr>
      <w:sdtEndPr/>
      <w:sdtContent>
        <w:p w14:paraId="370147C8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472B9EB2" w14:textId="77777777" w:rsidR="00D62E01" w:rsidRPr="002502C1" w:rsidRDefault="009D69EB" w:rsidP="00D62E01">
      <w:pPr>
        <w:pStyle w:val="Ttulo4"/>
        <w:rPr>
          <w:noProof/>
        </w:rPr>
      </w:pPr>
      <w:sdt>
        <w:sdtPr>
          <w:rPr>
            <w:noProof/>
          </w:rPr>
          <w:id w:val="-1295436725"/>
          <w:placeholder>
            <w:docPart w:val="2E00DB01F92049B3AD5B3C07B4D0394D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1699276047"/>
        <w:placeholder>
          <w:docPart w:val="C1670387BD4B46C8BB1D36C21C65618F"/>
        </w:placeholder>
        <w:temporary/>
        <w:showingPlcHdr/>
        <w15:appearance w15:val="hidden"/>
      </w:sdtPr>
      <w:sdtEndPr/>
      <w:sdtContent>
        <w:p w14:paraId="6F73E0BD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08629FFA" w14:textId="77777777" w:rsidTr="00077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4B8196D7" w14:textId="77777777" w:rsidR="00D60069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576775990"/>
                <w:placeholder>
                  <w:docPart w:val="E75CC8A56BC04A5BA585F603C3F323F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45848A66" w14:textId="77777777" w:rsidR="00D60069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778569795"/>
                <w:placeholder>
                  <w:docPart w:val="7A7543611D1B4B44900FDC14CF99A593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08BE5229" w14:textId="77777777" w:rsidR="00D60069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1974196117"/>
                <w:placeholder>
                  <w:docPart w:val="39DA11F047F845B98C91F83CF5307E5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37742B73" w14:textId="77777777" w:rsidTr="000772A4">
        <w:tc>
          <w:tcPr>
            <w:tcW w:w="3119" w:type="dxa"/>
          </w:tcPr>
          <w:p w14:paraId="4A9FEC52" w14:textId="77777777" w:rsidR="00D60069" w:rsidRPr="002502C1" w:rsidRDefault="009D69E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300149647"/>
                <w:placeholder>
                  <w:docPart w:val="E8268B877C694B8A924468F408BD03C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439EFF6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021450857"/>
                <w:placeholder>
                  <w:docPart w:val="149423C048BA4F7B8E23C3C6920F197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DB798F7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62511276"/>
                <w:placeholder>
                  <w:docPart w:val="401BAEA899054BF6AF2BFBB7EFD0F18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58CF6095" w14:textId="77777777" w:rsidTr="000772A4">
        <w:tc>
          <w:tcPr>
            <w:tcW w:w="3119" w:type="dxa"/>
          </w:tcPr>
          <w:p w14:paraId="7EB3AE05" w14:textId="77777777" w:rsidR="00D60069" w:rsidRPr="002502C1" w:rsidRDefault="009D69E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2135979729"/>
                <w:placeholder>
                  <w:docPart w:val="B3D002F01DF947FCA87716EE5025247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4E27EE73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826508862"/>
                <w:placeholder>
                  <w:docPart w:val="A664B5AD64214513BD3595A8CD856FE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6CF39CB3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22934574"/>
                <w:placeholder>
                  <w:docPart w:val="211B73126D424F3D9B2FBC0E9ACE621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A6C755B" w14:textId="77777777" w:rsidTr="000772A4">
        <w:tc>
          <w:tcPr>
            <w:tcW w:w="3119" w:type="dxa"/>
            <w:tcMar>
              <w:bottom w:w="288" w:type="dxa"/>
            </w:tcMar>
          </w:tcPr>
          <w:p w14:paraId="26B92127" w14:textId="77777777" w:rsidR="00D60069" w:rsidRPr="002502C1" w:rsidRDefault="009D69E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829058861"/>
                <w:placeholder>
                  <w:docPart w:val="8D9E3FFD121745F5B1EEF5B8A0F201D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73993A9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25691745"/>
                <w:placeholder>
                  <w:docPart w:val="7D9E163C1838416FAFBB67B8228FF328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66E2809A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592043662"/>
                <w:placeholder>
                  <w:docPart w:val="1A8671EE2C9A4DFEA9CA2399A657304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a de contenido"/>
      </w:tblPr>
      <w:tblGrid>
        <w:gridCol w:w="2268"/>
        <w:gridCol w:w="4111"/>
        <w:gridCol w:w="1559"/>
        <w:gridCol w:w="2380"/>
      </w:tblGrid>
      <w:tr w:rsidR="00D62E01" w:rsidRPr="002502C1" w14:paraId="2C567982" w14:textId="77777777" w:rsidTr="000772A4">
        <w:tc>
          <w:tcPr>
            <w:tcW w:w="2268" w:type="dxa"/>
          </w:tcPr>
          <w:p w14:paraId="4DDEDCA1" w14:textId="77777777" w:rsidR="00D62E01" w:rsidRPr="002502C1" w:rsidRDefault="009D69E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885458630"/>
                <w:placeholder>
                  <w:docPart w:val="C0BBF56698E44842AD4E5D123103CDE3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Puntos de la agenda:</w:t>
                </w:r>
              </w:sdtContent>
            </w:sdt>
          </w:p>
        </w:tc>
        <w:tc>
          <w:tcPr>
            <w:tcW w:w="4111" w:type="dxa"/>
          </w:tcPr>
          <w:p w14:paraId="79C2EBA5" w14:textId="77777777" w:rsidR="00D62E01" w:rsidRPr="002502C1" w:rsidRDefault="009D69E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377673507"/>
                <w:placeholder>
                  <w:docPart w:val="49321B5467764F4FAAD5A592AFF3756A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los puntos de la agenda aquí</w:t>
                </w:r>
              </w:sdtContent>
            </w:sdt>
          </w:p>
        </w:tc>
        <w:tc>
          <w:tcPr>
            <w:tcW w:w="1559" w:type="dxa"/>
          </w:tcPr>
          <w:p w14:paraId="45D70D01" w14:textId="77777777" w:rsidR="00D62E01" w:rsidRPr="002502C1" w:rsidRDefault="009D69EB" w:rsidP="006344A8">
            <w:pPr>
              <w:pStyle w:val="Ttulo2"/>
              <w:rPr>
                <w:noProof/>
              </w:rPr>
            </w:pPr>
            <w:sdt>
              <w:sdtPr>
                <w:rPr>
                  <w:noProof/>
                </w:rPr>
                <w:id w:val="-765931208"/>
                <w:placeholder>
                  <w:docPart w:val="BE00D2A5FBA249679E54C9010DCF86F6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Moderador:</w:t>
                </w:r>
              </w:sdtContent>
            </w:sdt>
          </w:p>
        </w:tc>
        <w:tc>
          <w:tcPr>
            <w:tcW w:w="2380" w:type="dxa"/>
          </w:tcPr>
          <w:p w14:paraId="661AC723" w14:textId="77777777" w:rsidR="00D62E01" w:rsidRPr="002502C1" w:rsidRDefault="009D69EB" w:rsidP="006344A8">
            <w:pPr>
              <w:rPr>
                <w:noProof/>
              </w:rPr>
            </w:pPr>
            <w:sdt>
              <w:sdtPr>
                <w:rPr>
                  <w:noProof/>
                </w:rPr>
                <w:id w:val="-858592925"/>
                <w:placeholder>
                  <w:docPart w:val="D0DFAE5CD5EB4E8BA5667BB18EF8B6A4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2502C1">
                  <w:rPr>
                    <w:noProof/>
                    <w:lang w:bidi="es-ES"/>
                  </w:rPr>
                  <w:t>Escriba el nombre del moderador aquí</w:t>
                </w:r>
              </w:sdtContent>
            </w:sdt>
          </w:p>
        </w:tc>
      </w:tr>
    </w:tbl>
    <w:p w14:paraId="0C804A5E" w14:textId="77777777" w:rsidR="00D62E01" w:rsidRPr="002502C1" w:rsidRDefault="009D69EB" w:rsidP="00D62E01">
      <w:pPr>
        <w:pStyle w:val="Ttulo4"/>
        <w:rPr>
          <w:noProof/>
        </w:rPr>
      </w:pPr>
      <w:sdt>
        <w:sdtPr>
          <w:rPr>
            <w:noProof/>
          </w:rPr>
          <w:id w:val="-98801915"/>
          <w:placeholder>
            <w:docPart w:val="A9405483AC564CE2A36C0D8386999461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Debate:</w:t>
          </w:r>
        </w:sdtContent>
      </w:sdt>
    </w:p>
    <w:sdt>
      <w:sdtPr>
        <w:rPr>
          <w:noProof/>
        </w:rPr>
        <w:id w:val="-1975671269"/>
        <w:placeholder>
          <w:docPart w:val="64DB1F42B52846FBB8DF2F356AB6C11D"/>
        </w:placeholder>
        <w:temporary/>
        <w:showingPlcHdr/>
        <w15:appearance w15:val="hidden"/>
      </w:sdtPr>
      <w:sdtEndPr/>
      <w:sdtContent>
        <w:p w14:paraId="30B1BF55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sdtContent>
    </w:sdt>
    <w:p w14:paraId="2E05E8C9" w14:textId="77777777" w:rsidR="00D62E01" w:rsidRPr="002502C1" w:rsidRDefault="009D69EB" w:rsidP="003A5206">
      <w:pPr>
        <w:pStyle w:val="Ttulo4"/>
        <w:keepLines/>
        <w:pageBreakBefore/>
        <w:rPr>
          <w:noProof/>
        </w:rPr>
      </w:pPr>
      <w:sdt>
        <w:sdtPr>
          <w:rPr>
            <w:noProof/>
          </w:rPr>
          <w:id w:val="-1388485399"/>
          <w:placeholder>
            <w:docPart w:val="E593D191B54B41C1B3142CC347CD1DC0"/>
          </w:placeholder>
          <w:temporary/>
          <w:showingPlcHdr/>
          <w15:appearance w15:val="hidden"/>
        </w:sdtPr>
        <w:sdtEndPr/>
        <w:sdtContent>
          <w:r w:rsidR="00D62E01" w:rsidRPr="002502C1">
            <w:rPr>
              <w:noProof/>
              <w:lang w:bidi="es-ES"/>
            </w:rPr>
            <w:t>Conclusiones:</w:t>
          </w:r>
        </w:sdtContent>
      </w:sdt>
    </w:p>
    <w:sdt>
      <w:sdtPr>
        <w:rPr>
          <w:noProof/>
        </w:rPr>
        <w:id w:val="-1873522740"/>
        <w:placeholder>
          <w:docPart w:val="E7365B0E001D4D049E648A898A2C029D"/>
        </w:placeholder>
        <w:temporary/>
        <w:showingPlcHdr/>
        <w15:appearance w15:val="hidden"/>
      </w:sdtPr>
      <w:sdtEndPr/>
      <w:sdtContent>
        <w:p w14:paraId="33C036BF" w14:textId="77777777" w:rsidR="00D62E01" w:rsidRPr="002502C1" w:rsidRDefault="00D62E01" w:rsidP="00D62E01">
          <w:pPr>
            <w:rPr>
              <w:noProof/>
            </w:rPr>
          </w:pPr>
          <w:r w:rsidRPr="002502C1">
            <w:rPr>
              <w:noProof/>
              <w:lang w:bidi="es-ES"/>
            </w:rPr>
            <w:t>Escriba las conclusiones aquí.</w:t>
          </w:r>
        </w:p>
      </w:sdtContent>
    </w:sdt>
    <w:tbl>
      <w:tblPr>
        <w:tblStyle w:val="Tablaconcuadrcula1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a de contenido"/>
      </w:tblPr>
      <w:tblGrid>
        <w:gridCol w:w="3119"/>
        <w:gridCol w:w="4678"/>
        <w:gridCol w:w="2521"/>
      </w:tblGrid>
      <w:tr w:rsidR="00D60069" w:rsidRPr="002502C1" w14:paraId="6515F34F" w14:textId="77777777" w:rsidTr="00250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  <w:vAlign w:val="bottom"/>
          </w:tcPr>
          <w:p w14:paraId="7000FB0D" w14:textId="77777777" w:rsidR="00D60069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-374389350"/>
                <w:placeholder>
                  <w:docPart w:val="9AAAF7B9FF56428794956613860BAA7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Acciones</w:t>
                </w:r>
              </w:sdtContent>
            </w:sdt>
          </w:p>
        </w:tc>
        <w:tc>
          <w:tcPr>
            <w:tcW w:w="4678" w:type="dxa"/>
            <w:vAlign w:val="bottom"/>
          </w:tcPr>
          <w:p w14:paraId="70AC0E5E" w14:textId="77777777" w:rsidR="00D60069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1996212571"/>
                <w:placeholder>
                  <w:docPart w:val="D7314B12E81C421197D247562ADEAF55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Persona responsable</w:t>
                </w:r>
              </w:sdtContent>
            </w:sdt>
          </w:p>
        </w:tc>
        <w:tc>
          <w:tcPr>
            <w:tcW w:w="2521" w:type="dxa"/>
            <w:vAlign w:val="bottom"/>
          </w:tcPr>
          <w:p w14:paraId="13B014AD" w14:textId="77777777" w:rsidR="00D60069" w:rsidRPr="002502C1" w:rsidRDefault="009D69EB" w:rsidP="00660EF4">
            <w:pPr>
              <w:rPr>
                <w:noProof/>
              </w:rPr>
            </w:pPr>
            <w:sdt>
              <w:sdtPr>
                <w:rPr>
                  <w:noProof/>
                </w:rPr>
                <w:id w:val="429936015"/>
                <w:placeholder>
                  <w:docPart w:val="F4630F4AC10D458BB18DECF13CA98BAF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Fecha límite</w:t>
                </w:r>
              </w:sdtContent>
            </w:sdt>
          </w:p>
        </w:tc>
      </w:tr>
      <w:tr w:rsidR="00D60069" w:rsidRPr="002502C1" w14:paraId="1F995D43" w14:textId="77777777" w:rsidTr="002502C1">
        <w:tc>
          <w:tcPr>
            <w:tcW w:w="3119" w:type="dxa"/>
          </w:tcPr>
          <w:p w14:paraId="1623FBF6" w14:textId="77777777" w:rsidR="00D60069" w:rsidRPr="002502C1" w:rsidRDefault="009D69E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322805837"/>
                <w:placeholder>
                  <w:docPart w:val="82226A5EFAD0421B97FFA2B61FEB63C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7D85D32C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09015127"/>
                <w:placeholder>
                  <w:docPart w:val="C0B90ACC1ACB4530AFAAE6CF765A06F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120331C7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780834151"/>
                <w:placeholder>
                  <w:docPart w:val="265E9C63C20B469E8E93A86776EA21D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6FE3EC30" w14:textId="77777777" w:rsidTr="002502C1">
        <w:tc>
          <w:tcPr>
            <w:tcW w:w="3119" w:type="dxa"/>
          </w:tcPr>
          <w:p w14:paraId="599B8F22" w14:textId="77777777" w:rsidR="00D60069" w:rsidRPr="002502C1" w:rsidRDefault="009D69E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417053139"/>
                <w:placeholder>
                  <w:docPart w:val="6A3C4D540AD3441E8E8A097149D309A0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</w:tcPr>
          <w:p w14:paraId="3FCEE33E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974819821"/>
                <w:placeholder>
                  <w:docPart w:val="3745CDC6771A402099B498A630A75391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</w:tcPr>
          <w:p w14:paraId="7EF09DD5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089308141"/>
                <w:placeholder>
                  <w:docPart w:val="B3DC4FC72D2E45A0B8469F64C4B35074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  <w:tr w:rsidR="00D60069" w:rsidRPr="002502C1" w14:paraId="112B701D" w14:textId="77777777" w:rsidTr="002502C1">
        <w:tc>
          <w:tcPr>
            <w:tcW w:w="3119" w:type="dxa"/>
            <w:tcMar>
              <w:bottom w:w="288" w:type="dxa"/>
            </w:tcMar>
          </w:tcPr>
          <w:p w14:paraId="15E8D85D" w14:textId="77777777" w:rsidR="00D60069" w:rsidRPr="002502C1" w:rsidRDefault="009D69EB" w:rsidP="00284200">
            <w:pPr>
              <w:pStyle w:val="Listaconvietas"/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-1792125055"/>
                <w:placeholder>
                  <w:docPart w:val="C6B14FF9131040FE8459530C8C5086DE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aquí las acciones</w:t>
                </w:r>
              </w:sdtContent>
            </w:sdt>
          </w:p>
        </w:tc>
        <w:tc>
          <w:tcPr>
            <w:tcW w:w="4678" w:type="dxa"/>
            <w:tcMar>
              <w:bottom w:w="288" w:type="dxa"/>
            </w:tcMar>
          </w:tcPr>
          <w:p w14:paraId="20C1230E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190714860"/>
                <w:placeholder>
                  <w:docPart w:val="9637DB1099DD482EB401247DFE0F326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el nombre de la persona responsable aquí</w:t>
                </w:r>
              </w:sdtContent>
            </w:sdt>
          </w:p>
        </w:tc>
        <w:tc>
          <w:tcPr>
            <w:tcW w:w="2521" w:type="dxa"/>
            <w:tcMar>
              <w:bottom w:w="288" w:type="dxa"/>
            </w:tcMar>
          </w:tcPr>
          <w:p w14:paraId="2C6A9D90" w14:textId="77777777" w:rsidR="00D60069" w:rsidRPr="002502C1" w:rsidRDefault="009D69EB" w:rsidP="00284200">
            <w:pPr>
              <w:spacing w:after="80"/>
              <w:rPr>
                <w:noProof/>
              </w:rPr>
            </w:pPr>
            <w:sdt>
              <w:sdtPr>
                <w:rPr>
                  <w:noProof/>
                </w:rPr>
                <w:id w:val="107479912"/>
                <w:placeholder>
                  <w:docPart w:val="8DD3B4C3ABFC468B835E37618968AECC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2502C1">
                  <w:rPr>
                    <w:noProof/>
                    <w:lang w:bidi="es-ES"/>
                  </w:rPr>
                  <w:t>Escriba la fecha límite aquí</w:t>
                </w:r>
              </w:sdtContent>
            </w:sdt>
          </w:p>
        </w:tc>
      </w:tr>
    </w:tbl>
    <w:p w14:paraId="4A78B0FF" w14:textId="77777777" w:rsidR="002B2D13" w:rsidRPr="002502C1" w:rsidRDefault="009D69EB">
      <w:pPr>
        <w:pStyle w:val="Ttulo1"/>
        <w:rPr>
          <w:noProof/>
        </w:rPr>
      </w:pPr>
      <w:sdt>
        <w:sdtPr>
          <w:rPr>
            <w:noProof/>
          </w:rPr>
          <w:id w:val="-1794281877"/>
          <w:placeholder>
            <w:docPart w:val="A3F492BCD7E34E41B6A4D6F3A90C30A9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Otra información</w:t>
          </w:r>
        </w:sdtContent>
      </w:sdt>
    </w:p>
    <w:p w14:paraId="132B03C7" w14:textId="77777777" w:rsidR="002B2D13" w:rsidRPr="002502C1" w:rsidRDefault="009D69EB">
      <w:pPr>
        <w:pStyle w:val="Ttulo4"/>
        <w:rPr>
          <w:noProof/>
        </w:rPr>
      </w:pPr>
      <w:sdt>
        <w:sdtPr>
          <w:rPr>
            <w:noProof/>
          </w:rPr>
          <w:id w:val="2125887421"/>
          <w:placeholder>
            <w:docPart w:val="A5B8D2F9923F451FA55BA885CC7CD3F8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Observadores:</w:t>
          </w:r>
        </w:sdtContent>
      </w:sdt>
    </w:p>
    <w:sdt>
      <w:sdtPr>
        <w:rPr>
          <w:noProof/>
        </w:rPr>
        <w:id w:val="-1335213840"/>
        <w:placeholder>
          <w:docPart w:val="71292AE167314422804929C40F1F3E12"/>
        </w:placeholder>
        <w:temporary/>
        <w:showingPlcHdr/>
        <w15:appearance w15:val="hidden"/>
      </w:sdtPr>
      <w:sdtEndPr/>
      <w:sdtContent>
        <w:p w14:paraId="743C944D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Escriba el nombre de los observadores aquí.</w:t>
          </w:r>
        </w:p>
      </w:sdtContent>
    </w:sdt>
    <w:p w14:paraId="531231DA" w14:textId="77777777" w:rsidR="002B2D13" w:rsidRPr="002502C1" w:rsidRDefault="009D69EB">
      <w:pPr>
        <w:pStyle w:val="Ttulo4"/>
        <w:rPr>
          <w:noProof/>
        </w:rPr>
      </w:pPr>
      <w:sdt>
        <w:sdtPr>
          <w:rPr>
            <w:noProof/>
          </w:rPr>
          <w:id w:val="-671956156"/>
          <w:placeholder>
            <w:docPart w:val="D7509923D94C43EE89076AC9077EBFDF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Recursos:</w:t>
          </w:r>
        </w:sdtContent>
      </w:sdt>
    </w:p>
    <w:sdt>
      <w:sdtPr>
        <w:rPr>
          <w:noProof/>
        </w:rPr>
        <w:id w:val="-1742867320"/>
        <w:placeholder>
          <w:docPart w:val="5E8DBE6C7E1E492399232275852858A4"/>
        </w:placeholder>
        <w:temporary/>
        <w:showingPlcHdr/>
        <w15:appearance w15:val="hidden"/>
      </w:sdtPr>
      <w:sdtEndPr/>
      <w:sdtContent>
        <w:p w14:paraId="7C0F56FA" w14:textId="77777777" w:rsidR="002B2D13" w:rsidRPr="002502C1" w:rsidRDefault="006344A8">
          <w:pPr>
            <w:rPr>
              <w:noProof/>
            </w:rPr>
          </w:pPr>
          <w:r w:rsidRPr="002502C1">
            <w:rPr>
              <w:noProof/>
              <w:lang w:bidi="es-ES"/>
            </w:rPr>
            <w:t>Indique los recursos aquí.</w:t>
          </w:r>
        </w:p>
      </w:sdtContent>
    </w:sdt>
    <w:p w14:paraId="7388AC67" w14:textId="77777777" w:rsidR="002B2D13" w:rsidRPr="002502C1" w:rsidRDefault="009D69EB">
      <w:pPr>
        <w:pStyle w:val="Ttulo4"/>
        <w:rPr>
          <w:noProof/>
        </w:rPr>
      </w:pPr>
      <w:sdt>
        <w:sdtPr>
          <w:rPr>
            <w:noProof/>
          </w:rPr>
          <w:id w:val="1633520843"/>
          <w:placeholder>
            <w:docPart w:val="CA1D5DB4F1054949A9A0225A149DEBE2"/>
          </w:placeholder>
          <w:temporary/>
          <w:showingPlcHdr/>
          <w15:appearance w15:val="hidden"/>
        </w:sdtPr>
        <w:sdtEndPr/>
        <w:sdtContent>
          <w:r w:rsidR="006344A8" w:rsidRPr="002502C1">
            <w:rPr>
              <w:noProof/>
              <w:lang w:bidi="es-ES"/>
            </w:rPr>
            <w:t>Notas especiales:</w:t>
          </w:r>
        </w:sdtContent>
      </w:sdt>
    </w:p>
    <w:p w14:paraId="5D4AE7B9" w14:textId="44C4E9D2" w:rsidR="002B2D13" w:rsidRPr="002502C1" w:rsidRDefault="002B2D13">
      <w:pPr>
        <w:rPr>
          <w:noProof/>
        </w:rPr>
      </w:pPr>
    </w:p>
    <w:sectPr w:rsidR="002B2D13" w:rsidRPr="002502C1" w:rsidSect="00222B7B">
      <w:footerReference w:type="default" r:id="rId10"/>
      <w:type w:val="continuous"/>
      <w:pgSz w:w="11906" w:h="16838" w:code="9"/>
      <w:pgMar w:top="794" w:right="794" w:bottom="794" w:left="794" w:header="720" w:footer="64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F3B0F" w14:textId="77777777" w:rsidR="009D69EB" w:rsidRDefault="009D69EB">
      <w:pPr>
        <w:spacing w:before="0" w:after="0"/>
      </w:pPr>
      <w:r>
        <w:separator/>
      </w:r>
    </w:p>
  </w:endnote>
  <w:endnote w:type="continuationSeparator" w:id="0">
    <w:p w14:paraId="6FC4D323" w14:textId="77777777" w:rsidR="009D69EB" w:rsidRDefault="009D69E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DB9434" w14:textId="77777777" w:rsidR="002B2D13" w:rsidRDefault="006344A8">
        <w:pPr>
          <w:pStyle w:val="Piedepgina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3D5BF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7EB46" w14:textId="77777777" w:rsidR="009D69EB" w:rsidRDefault="009D69EB">
      <w:pPr>
        <w:spacing w:before="0" w:after="0"/>
      </w:pPr>
      <w:r>
        <w:separator/>
      </w:r>
    </w:p>
  </w:footnote>
  <w:footnote w:type="continuationSeparator" w:id="0">
    <w:p w14:paraId="60C54190" w14:textId="77777777" w:rsidR="009D69EB" w:rsidRDefault="009D69EB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8BB62CFC"/>
    <w:lvl w:ilvl="0">
      <w:start w:val="1"/>
      <w:numFmt w:val="bullet"/>
      <w:pStyle w:val="Listaconvieta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D85"/>
    <w:rsid w:val="000275FB"/>
    <w:rsid w:val="00066B8D"/>
    <w:rsid w:val="000772A4"/>
    <w:rsid w:val="0010499A"/>
    <w:rsid w:val="00167474"/>
    <w:rsid w:val="001E0877"/>
    <w:rsid w:val="001F6469"/>
    <w:rsid w:val="00222B7B"/>
    <w:rsid w:val="002502C1"/>
    <w:rsid w:val="0026689C"/>
    <w:rsid w:val="002B2D13"/>
    <w:rsid w:val="00310D6A"/>
    <w:rsid w:val="0031432C"/>
    <w:rsid w:val="0034721D"/>
    <w:rsid w:val="003A5206"/>
    <w:rsid w:val="003D58DA"/>
    <w:rsid w:val="003D5BF7"/>
    <w:rsid w:val="003F257D"/>
    <w:rsid w:val="004C7EE0"/>
    <w:rsid w:val="00514D2C"/>
    <w:rsid w:val="005961D7"/>
    <w:rsid w:val="005A7328"/>
    <w:rsid w:val="005E3D6B"/>
    <w:rsid w:val="005E7008"/>
    <w:rsid w:val="006344A8"/>
    <w:rsid w:val="00660EF4"/>
    <w:rsid w:val="006614BD"/>
    <w:rsid w:val="00734EEC"/>
    <w:rsid w:val="007D4E7D"/>
    <w:rsid w:val="007F04FA"/>
    <w:rsid w:val="008343C1"/>
    <w:rsid w:val="00847612"/>
    <w:rsid w:val="009D69EB"/>
    <w:rsid w:val="00A503DE"/>
    <w:rsid w:val="00B5556D"/>
    <w:rsid w:val="00B82DD5"/>
    <w:rsid w:val="00BA2D5C"/>
    <w:rsid w:val="00C07994"/>
    <w:rsid w:val="00C10185"/>
    <w:rsid w:val="00C34FAF"/>
    <w:rsid w:val="00C70D85"/>
    <w:rsid w:val="00C816C9"/>
    <w:rsid w:val="00CA7AF0"/>
    <w:rsid w:val="00CC16A7"/>
    <w:rsid w:val="00CE3CAD"/>
    <w:rsid w:val="00D40CE9"/>
    <w:rsid w:val="00D60069"/>
    <w:rsid w:val="00D62E01"/>
    <w:rsid w:val="00D661EE"/>
    <w:rsid w:val="00D77478"/>
    <w:rsid w:val="00E048B4"/>
    <w:rsid w:val="00E5771F"/>
    <w:rsid w:val="00EB670E"/>
    <w:rsid w:val="00EB70A4"/>
    <w:rsid w:val="00EC68C8"/>
    <w:rsid w:val="00ED4123"/>
    <w:rsid w:val="00F434DD"/>
    <w:rsid w:val="00FA0FCB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05DB19"/>
  <w15:docId w15:val="{C8A75461-A5F6-4F87-B3D9-D51609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s-E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B7B"/>
    <w:pPr>
      <w:spacing w:line="216" w:lineRule="auto"/>
    </w:pPr>
  </w:style>
  <w:style w:type="paragraph" w:styleId="Ttulo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Ttulo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Ttulo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Ttulo4">
    <w:name w:val="heading 4"/>
    <w:basedOn w:val="Normal"/>
    <w:link w:val="Ttulo4C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4Car">
    <w:name w:val="Título 4 Car"/>
    <w:basedOn w:val="Fuentedeprrafopredeter"/>
    <w:link w:val="Ttulo4"/>
    <w:uiPriority w:val="9"/>
    <w:rsid w:val="00D60069"/>
    <w:rPr>
      <w:b/>
    </w:rPr>
  </w:style>
  <w:style w:type="paragraph" w:styleId="Listaconvietas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pPr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Theme="minorHAnsi" w:hAnsiTheme="minorHAnsi"/>
      <w:sz w:val="19"/>
    </w:rPr>
  </w:style>
  <w:style w:type="paragraph" w:styleId="Piedepgina">
    <w:name w:val="footer"/>
    <w:basedOn w:val="Normal"/>
    <w:link w:val="PiedepginaCar"/>
    <w:uiPriority w:val="99"/>
    <w:unhideWhenUsed/>
    <w:pPr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Theme="minorHAnsi" w:hAnsiTheme="minorHAnsi"/>
      <w:sz w:val="19"/>
    </w:rPr>
  </w:style>
  <w:style w:type="paragraph" w:styleId="Ttulo">
    <w:name w:val="Title"/>
    <w:basedOn w:val="Normal"/>
    <w:link w:val="TtuloC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Tablaconcuadrcula1clara">
    <w:name w:val="Grid Table 1 Light"/>
    <w:basedOn w:val="Tablanormal"/>
    <w:uiPriority w:val="46"/>
    <w:rsid w:val="00660EF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5">
    <w:name w:val="Plain Table 5"/>
    <w:basedOn w:val="Tablanormal"/>
    <w:uiPriority w:val="45"/>
    <w:rsid w:val="00660EF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 w:val="0"/>
        <w:iCs/>
        <w:sz w:val="19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4C7E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URLING\AppData\Roaming\Microsoft\Templates\Acta%20de%20reuni&#243;n%20informa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DB3414CC35A4605B2AF583C3734D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763987-B7B0-4CEE-9CD3-4D70417FB09D}"/>
      </w:docPartPr>
      <w:docPartBody>
        <w:p w:rsidR="005C40A1" w:rsidRDefault="00FE20DE">
          <w:pPr>
            <w:pStyle w:val="9DB3414CC35A4605B2AF583C3734D35F"/>
          </w:pPr>
          <w:r w:rsidRPr="002502C1">
            <w:rPr>
              <w:noProof/>
              <w:lang w:bidi="es-ES"/>
            </w:rPr>
            <w:t>Fecha</w:t>
          </w:r>
        </w:p>
      </w:docPartBody>
    </w:docPart>
    <w:docPart>
      <w:docPartPr>
        <w:name w:val="4D6DD27D17544FD7AA00DB975294A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D4115-27B8-4049-83C4-4EF994CEDE46}"/>
      </w:docPartPr>
      <w:docPartBody>
        <w:p w:rsidR="005C40A1" w:rsidRDefault="00FE20DE">
          <w:pPr>
            <w:pStyle w:val="4D6DD27D17544FD7AA00DB975294AF77"/>
          </w:pPr>
          <w:r w:rsidRPr="002502C1">
            <w:rPr>
              <w:noProof/>
              <w:lang w:bidi="es-ES"/>
            </w:rPr>
            <w:t>Hora</w:t>
          </w:r>
        </w:p>
      </w:docPartBody>
    </w:docPart>
    <w:docPart>
      <w:docPartPr>
        <w:name w:val="50B8C406D16E47469A1D351595229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6BFFE2-FD89-4E98-8F3F-691BB8741E69}"/>
      </w:docPartPr>
      <w:docPartBody>
        <w:p w:rsidR="005C40A1" w:rsidRDefault="00FE20DE">
          <w:pPr>
            <w:pStyle w:val="50B8C406D16E47469A1D3515952292DA"/>
          </w:pPr>
          <w:r w:rsidRPr="002502C1">
            <w:rPr>
              <w:noProof/>
              <w:lang w:bidi="es-ES"/>
            </w:rPr>
            <w:t>Ubicación</w:t>
          </w:r>
        </w:p>
      </w:docPartBody>
    </w:docPart>
    <w:docPart>
      <w:docPartPr>
        <w:name w:val="9520DFF54B0A433092BA45FA059E5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8182D-7B39-487B-9D46-0A58F485E0F8}"/>
      </w:docPartPr>
      <w:docPartBody>
        <w:p w:rsidR="005C40A1" w:rsidRDefault="00FE20DE">
          <w:pPr>
            <w:pStyle w:val="9520DFF54B0A433092BA45FA059E5CE6"/>
          </w:pPr>
          <w:r w:rsidRPr="002502C1">
            <w:rPr>
              <w:noProof/>
              <w:lang w:bidi="es-ES"/>
            </w:rPr>
            <w:t>Reunión organizada por:</w:t>
          </w:r>
        </w:p>
      </w:docPartBody>
    </w:docPart>
    <w:docPart>
      <w:docPartPr>
        <w:name w:val="944CC025DC63453E8E78883A24594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506B3-80D1-4E34-B7C4-546FC913C4EC}"/>
      </w:docPartPr>
      <w:docPartBody>
        <w:p w:rsidR="005C40A1" w:rsidRDefault="00FE20DE">
          <w:pPr>
            <w:pStyle w:val="944CC025DC63453E8E78883A245940CF"/>
          </w:pPr>
          <w:r w:rsidRPr="002502C1">
            <w:rPr>
              <w:noProof/>
              <w:lang w:bidi="es-ES"/>
            </w:rPr>
            <w:t>Escriba el nombre del organizador de la reunión aquí</w:t>
          </w:r>
        </w:p>
      </w:docPartBody>
    </w:docPart>
    <w:docPart>
      <w:docPartPr>
        <w:name w:val="B89071A01FC1482680C5C7EC3AEDF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23689-2E41-439D-BCD3-55A9215A382E}"/>
      </w:docPartPr>
      <w:docPartBody>
        <w:p w:rsidR="005C40A1" w:rsidRDefault="00FE20DE">
          <w:pPr>
            <w:pStyle w:val="B89071A01FC1482680C5C7EC3AEDFB27"/>
          </w:pPr>
          <w:r w:rsidRPr="002502C1">
            <w:rPr>
              <w:noProof/>
              <w:lang w:bidi="es-ES"/>
            </w:rPr>
            <w:t>Tipo de reunión:</w:t>
          </w:r>
        </w:p>
      </w:docPartBody>
    </w:docPart>
    <w:docPart>
      <w:docPartPr>
        <w:name w:val="FD3F415EF06B43108666AB566F66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07AED-9848-46A1-8E50-5257855648B7}"/>
      </w:docPartPr>
      <w:docPartBody>
        <w:p w:rsidR="005C40A1" w:rsidRDefault="00FE20DE">
          <w:pPr>
            <w:pStyle w:val="FD3F415EF06B43108666AB566F66CD67"/>
          </w:pPr>
          <w:r w:rsidRPr="002502C1">
            <w:rPr>
              <w:noProof/>
              <w:lang w:bidi="es-ES"/>
            </w:rPr>
            <w:t>Responsable:</w:t>
          </w:r>
        </w:p>
      </w:docPartBody>
    </w:docPart>
    <w:docPart>
      <w:docPartPr>
        <w:name w:val="ADE27D91B5FC470F9018FCFDBB149B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892C9-9258-455F-BCF9-AA05CEF40F1E}"/>
      </w:docPartPr>
      <w:docPartBody>
        <w:p w:rsidR="005C40A1" w:rsidRDefault="00FE20DE">
          <w:pPr>
            <w:pStyle w:val="ADE27D91B5FC470F9018FCFDBB149BA1"/>
          </w:pPr>
          <w:r w:rsidRPr="002502C1">
            <w:rPr>
              <w:noProof/>
              <w:lang w:bidi="es-ES"/>
            </w:rPr>
            <w:t>Escriba el nombre del responsable de la reunión aquí</w:t>
          </w:r>
        </w:p>
      </w:docPartBody>
    </w:docPart>
    <w:docPart>
      <w:docPartPr>
        <w:name w:val="5793AEB43D8A4F638EF9F94B918A5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1673F-3E2C-49AE-8182-841CC996D0B3}"/>
      </w:docPartPr>
      <w:docPartBody>
        <w:p w:rsidR="005C40A1" w:rsidRDefault="00FE20DE">
          <w:pPr>
            <w:pStyle w:val="5793AEB43D8A4F638EF9F94B918A5632"/>
          </w:pPr>
          <w:r w:rsidRPr="002502C1">
            <w:rPr>
              <w:noProof/>
              <w:lang w:bidi="es-ES"/>
            </w:rPr>
            <w:t>Encargado de tomar notas:</w:t>
          </w:r>
        </w:p>
      </w:docPartBody>
    </w:docPart>
    <w:docPart>
      <w:docPartPr>
        <w:name w:val="DDE5B47FE13B439B8983A408B3445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19A63B-9055-473C-BEDE-D627CBC45CCB}"/>
      </w:docPartPr>
      <w:docPartBody>
        <w:p w:rsidR="005C40A1" w:rsidRDefault="00FE20DE">
          <w:pPr>
            <w:pStyle w:val="DDE5B47FE13B439B8983A408B3445512"/>
          </w:pPr>
          <w:r w:rsidRPr="002502C1">
            <w:rPr>
              <w:noProof/>
              <w:lang w:bidi="es-ES"/>
            </w:rPr>
            <w:t>Controlador del tiempo:</w:t>
          </w:r>
        </w:p>
      </w:docPartBody>
    </w:docPart>
    <w:docPart>
      <w:docPartPr>
        <w:name w:val="C67EF47797164643B9B71736AF79EC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9C80F-12F7-4BA8-9598-CE82F0F62F4D}"/>
      </w:docPartPr>
      <w:docPartBody>
        <w:p w:rsidR="005C40A1" w:rsidRDefault="00FE20DE">
          <w:pPr>
            <w:pStyle w:val="C67EF47797164643B9B71736AF79EC15"/>
          </w:pPr>
          <w:r w:rsidRPr="002502C1">
            <w:rPr>
              <w:noProof/>
              <w:lang w:bidi="es-ES"/>
            </w:rPr>
            <w:t>Escriba el nombre del controlador del tiempo de la reunión aquí</w:t>
          </w:r>
        </w:p>
      </w:docPartBody>
    </w:docPart>
    <w:docPart>
      <w:docPartPr>
        <w:name w:val="5643BBBF49794E4E961751108A01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8FF4-6FCF-4964-8162-77A79FE40F17}"/>
      </w:docPartPr>
      <w:docPartBody>
        <w:p w:rsidR="005C40A1" w:rsidRDefault="00FE20DE">
          <w:pPr>
            <w:pStyle w:val="5643BBBF49794E4E961751108A01B57C"/>
          </w:pPr>
          <w:r w:rsidRPr="002502C1">
            <w:rPr>
              <w:noProof/>
              <w:lang w:bidi="es-ES"/>
            </w:rPr>
            <w:t>Asistentes:</w:t>
          </w:r>
        </w:p>
      </w:docPartBody>
    </w:docPart>
    <w:docPart>
      <w:docPartPr>
        <w:name w:val="19B3B74634A145799CF23D0E68064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C79EA-134E-405D-8AB6-CE31C9432667}"/>
      </w:docPartPr>
      <w:docPartBody>
        <w:p w:rsidR="005C40A1" w:rsidRDefault="00FE20DE">
          <w:pPr>
            <w:pStyle w:val="19B3B74634A145799CF23D0E68064129"/>
          </w:pPr>
          <w:r w:rsidRPr="002502C1">
            <w:rPr>
              <w:noProof/>
              <w:lang w:bidi="es-ES"/>
            </w:rPr>
            <w:t>Lea:</w:t>
          </w:r>
        </w:p>
      </w:docPartBody>
    </w:docPart>
    <w:docPart>
      <w:docPartPr>
        <w:name w:val="67808A8583994A239BD69225EF6CE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C98C7C-5BEC-4A34-8D88-9553B9BF3655}"/>
      </w:docPartPr>
      <w:docPartBody>
        <w:p w:rsidR="005C40A1" w:rsidRDefault="00FE20DE">
          <w:pPr>
            <w:pStyle w:val="67808A8583994A239BD69225EF6CE372"/>
          </w:pPr>
          <w:r w:rsidRPr="002502C1">
            <w:rPr>
              <w:noProof/>
              <w:lang w:bidi="es-ES"/>
            </w:rPr>
            <w:t>Escriba aquí la lista de lectura</w:t>
          </w:r>
        </w:p>
      </w:docPartBody>
    </w:docPart>
    <w:docPart>
      <w:docPartPr>
        <w:name w:val="7B50A9F1953349C598B2617DEC35B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8B2E8-3112-4BEF-BC7D-CBC616E3818E}"/>
      </w:docPartPr>
      <w:docPartBody>
        <w:p w:rsidR="005C40A1" w:rsidRDefault="00FE20DE">
          <w:pPr>
            <w:pStyle w:val="7B50A9F1953349C598B2617DEC35BE7A"/>
          </w:pPr>
          <w:r w:rsidRPr="002502C1">
            <w:rPr>
              <w:noProof/>
              <w:lang w:bidi="es-ES"/>
            </w:rPr>
            <w:t>Traiga:</w:t>
          </w:r>
        </w:p>
      </w:docPartBody>
    </w:docPart>
    <w:docPart>
      <w:docPartPr>
        <w:name w:val="E96246C814684782838FB8624CE896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C2500F-D2F5-4D10-92C3-6888CDD95096}"/>
      </w:docPartPr>
      <w:docPartBody>
        <w:p w:rsidR="005C40A1" w:rsidRDefault="00FE20DE">
          <w:pPr>
            <w:pStyle w:val="E96246C814684782838FB8624CE89674"/>
          </w:pPr>
          <w:r w:rsidRPr="002502C1">
            <w:rPr>
              <w:noProof/>
              <w:lang w:bidi="es-ES"/>
            </w:rPr>
            <w:t>Escriba los artículos que se deben llevar a la reunión aquí</w:t>
          </w:r>
        </w:p>
      </w:docPartBody>
    </w:docPart>
    <w:docPart>
      <w:docPartPr>
        <w:name w:val="92EA5C4C1B6B456593E6B258AD7E40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A2FA8-2468-48CD-A90E-9178856771B6}"/>
      </w:docPartPr>
      <w:docPartBody>
        <w:p w:rsidR="005C40A1" w:rsidRDefault="00FE20DE">
          <w:pPr>
            <w:pStyle w:val="92EA5C4C1B6B456593E6B258AD7E4023"/>
          </w:pPr>
          <w:r w:rsidRPr="002502C1">
            <w:rPr>
              <w:noProof/>
              <w:lang w:bidi="es-ES"/>
            </w:rPr>
            <w:t>Minutos</w:t>
          </w:r>
        </w:p>
      </w:docPartBody>
    </w:docPart>
    <w:docPart>
      <w:docPartPr>
        <w:name w:val="568F783408394E26AAF53567B6BEC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9A76-423E-44E6-A73A-67B412CC6D08}"/>
      </w:docPartPr>
      <w:docPartBody>
        <w:p w:rsidR="005C40A1" w:rsidRDefault="00FE20DE">
          <w:pPr>
            <w:pStyle w:val="568F783408394E26AAF53567B6BEC41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55844FE99974B2F9265B03103E88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3034D-5164-425C-AE12-9826E5A87203}"/>
      </w:docPartPr>
      <w:docPartBody>
        <w:p w:rsidR="005C40A1" w:rsidRDefault="00FE20DE">
          <w:pPr>
            <w:pStyle w:val="355844FE99974B2F9265B03103E88BB3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1FF8CA68CDA242A3B7E32D89E8DF45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1F3BA-6154-4E6D-AAD1-8EEC1C7CA831}"/>
      </w:docPartPr>
      <w:docPartBody>
        <w:p w:rsidR="005C40A1" w:rsidRDefault="00FE20DE">
          <w:pPr>
            <w:pStyle w:val="1FF8CA68CDA242A3B7E32D89E8DF450E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44CABD754CC94BBE8C1338D2E28551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02666-074C-4545-B2B4-B674DCF47FBB}"/>
      </w:docPartPr>
      <w:docPartBody>
        <w:p w:rsidR="005C40A1" w:rsidRDefault="00FE20DE">
          <w:pPr>
            <w:pStyle w:val="44CABD754CC94BBE8C1338D2E28551F2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2003A7850786413FA9A2F5A9186DC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703EC-76BE-4E8D-9207-80AFC65433E4}"/>
      </w:docPartPr>
      <w:docPartBody>
        <w:p w:rsidR="005C40A1" w:rsidRDefault="00FE20DE">
          <w:pPr>
            <w:pStyle w:val="2003A7850786413FA9A2F5A9186DC8B2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D063E567B58F4EA1B3ADA7DA714F0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88CEE-3C66-4BAF-9535-7BEEA4454F6A}"/>
      </w:docPartPr>
      <w:docPartBody>
        <w:p w:rsidR="005C40A1" w:rsidRDefault="00FE20DE">
          <w:pPr>
            <w:pStyle w:val="D063E567B58F4EA1B3ADA7DA714F019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DF2D3B57F164354AC639A51D1F99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DBA6F-6772-4C27-BC6A-523AEA12D779}"/>
      </w:docPartPr>
      <w:docPartBody>
        <w:p w:rsidR="005C40A1" w:rsidRDefault="00FE20DE">
          <w:pPr>
            <w:pStyle w:val="DDF2D3B57F164354AC639A51D1F99CA2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BE5AAB5D1A224F32B64D8CA6D1996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0A722-16A1-4084-887F-D056A442B48E}"/>
      </w:docPartPr>
      <w:docPartBody>
        <w:p w:rsidR="005C40A1" w:rsidRDefault="00FE20DE">
          <w:pPr>
            <w:pStyle w:val="BE5AAB5D1A224F32B64D8CA6D19961A7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26056169046F492F89D9EDA8D039E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353DDE-11AA-4709-A336-01D04078FA0F}"/>
      </w:docPartPr>
      <w:docPartBody>
        <w:p w:rsidR="005C40A1" w:rsidRDefault="00FE20DE">
          <w:pPr>
            <w:pStyle w:val="26056169046F492F89D9EDA8D039E91E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3EB3C780ABEE4B0B98DD27521F977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B65CC-B18A-42B7-AE71-BCCC4427A57F}"/>
      </w:docPartPr>
      <w:docPartBody>
        <w:p w:rsidR="005C40A1" w:rsidRDefault="00FE20DE">
          <w:pPr>
            <w:pStyle w:val="3EB3C780ABEE4B0B98DD27521F97702C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4D677650085D4EAF933C80B81E075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72733-9C56-4D9A-80F0-63446688D3E7}"/>
      </w:docPartPr>
      <w:docPartBody>
        <w:p w:rsidR="005C40A1" w:rsidRDefault="00FE20DE">
          <w:pPr>
            <w:pStyle w:val="4D677650085D4EAF933C80B81E0759D2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BE9E9E41EE6D4555BE73805DA1BE8D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87F931-A87F-4301-82F9-45D6F3C13A87}"/>
      </w:docPartPr>
      <w:docPartBody>
        <w:p w:rsidR="005C40A1" w:rsidRDefault="00FE20DE">
          <w:pPr>
            <w:pStyle w:val="BE9E9E41EE6D4555BE73805DA1BE8D1A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02A9DDC4FFB0431AA4CD04646E126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AFACD9-B155-416D-B600-F10FE4116164}"/>
      </w:docPartPr>
      <w:docPartBody>
        <w:p w:rsidR="005C40A1" w:rsidRDefault="00FE20DE">
          <w:pPr>
            <w:pStyle w:val="02A9DDC4FFB0431AA4CD04646E12639D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EEC576A487B64FD1B714FF270137B7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FC7FC6-29F7-490F-B553-F4422CDE16C1}"/>
      </w:docPartPr>
      <w:docPartBody>
        <w:p w:rsidR="005C40A1" w:rsidRDefault="00FE20DE">
          <w:pPr>
            <w:pStyle w:val="EEC576A487B64FD1B714FF270137B754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2E00DB01F92049B3AD5B3C07B4D03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A1011-6269-4233-9035-D3D9150E4ED3}"/>
      </w:docPartPr>
      <w:docPartBody>
        <w:p w:rsidR="005C40A1" w:rsidRDefault="00FE20DE">
          <w:pPr>
            <w:pStyle w:val="2E00DB01F92049B3AD5B3C07B4D0394D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C1670387BD4B46C8BB1D36C21C656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CB899-44E8-4546-953B-941FBB8F5E00}"/>
      </w:docPartPr>
      <w:docPartBody>
        <w:p w:rsidR="005C40A1" w:rsidRDefault="00FE20DE">
          <w:pPr>
            <w:pStyle w:val="C1670387BD4B46C8BB1D36C21C65618F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E75CC8A56BC04A5BA585F603C3F32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017E7-6525-42B1-AF6E-9D6643A50076}"/>
      </w:docPartPr>
      <w:docPartBody>
        <w:p w:rsidR="005C40A1" w:rsidRDefault="00FE20DE">
          <w:pPr>
            <w:pStyle w:val="E75CC8A56BC04A5BA585F603C3F323F5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7A7543611D1B4B44900FDC14CF99A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D3111-52E3-472D-A2FD-69867EC353CE}"/>
      </w:docPartPr>
      <w:docPartBody>
        <w:p w:rsidR="005C40A1" w:rsidRDefault="00FE20DE">
          <w:pPr>
            <w:pStyle w:val="7A7543611D1B4B44900FDC14CF99A593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39DA11F047F845B98C91F83CF5307E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EB51C-6750-4B3A-928D-15620152836A}"/>
      </w:docPartPr>
      <w:docPartBody>
        <w:p w:rsidR="005C40A1" w:rsidRDefault="00FE20DE">
          <w:pPr>
            <w:pStyle w:val="39DA11F047F845B98C91F83CF5307E59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E8268B877C694B8A924468F408BD03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AC3DC-FA19-449A-AC07-C613281D282F}"/>
      </w:docPartPr>
      <w:docPartBody>
        <w:p w:rsidR="005C40A1" w:rsidRDefault="00FE20DE">
          <w:pPr>
            <w:pStyle w:val="E8268B877C694B8A924468F408BD03C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149423C048BA4F7B8E23C3C6920F1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1C227-E799-4BB2-A80B-7C71FB8CACBE}"/>
      </w:docPartPr>
      <w:docPartBody>
        <w:p w:rsidR="005C40A1" w:rsidRDefault="00FE20DE">
          <w:pPr>
            <w:pStyle w:val="149423C048BA4F7B8E23C3C6920F197C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401BAEA899054BF6AF2BFBB7EFD0F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41A44-EEEE-4CD4-A2EE-9097186A0496}"/>
      </w:docPartPr>
      <w:docPartBody>
        <w:p w:rsidR="005C40A1" w:rsidRDefault="00FE20DE">
          <w:pPr>
            <w:pStyle w:val="401BAEA899054BF6AF2BFBB7EFD0F18F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B3D002F01DF947FCA87716EE50252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A5A3E9-E67F-4AE0-93CF-DA5E6584F67F}"/>
      </w:docPartPr>
      <w:docPartBody>
        <w:p w:rsidR="005C40A1" w:rsidRDefault="00FE20DE">
          <w:pPr>
            <w:pStyle w:val="B3D002F01DF947FCA87716EE5025247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A664B5AD64214513BD3595A8CD856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4E8B96-CB78-4599-91E5-9173972B2823}"/>
      </w:docPartPr>
      <w:docPartBody>
        <w:p w:rsidR="005C40A1" w:rsidRDefault="00FE20DE">
          <w:pPr>
            <w:pStyle w:val="A664B5AD64214513BD3595A8CD856FEF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11B73126D424F3D9B2FBC0E9ACE6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1801-25D9-4BBB-999A-4CE36064EE68}"/>
      </w:docPartPr>
      <w:docPartBody>
        <w:p w:rsidR="005C40A1" w:rsidRDefault="00FE20DE">
          <w:pPr>
            <w:pStyle w:val="211B73126D424F3D9B2FBC0E9ACE6218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8D9E3FFD121745F5B1EEF5B8A0F20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D65E9-3069-4EED-9858-835D2D894458}"/>
      </w:docPartPr>
      <w:docPartBody>
        <w:p w:rsidR="005C40A1" w:rsidRDefault="00FE20DE">
          <w:pPr>
            <w:pStyle w:val="8D9E3FFD121745F5B1EEF5B8A0F201D4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7D9E163C1838416FAFBB67B8228FF3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E24D92-CA68-4010-9AE8-E0F9EBA3848F}"/>
      </w:docPartPr>
      <w:docPartBody>
        <w:p w:rsidR="005C40A1" w:rsidRDefault="00FE20DE">
          <w:pPr>
            <w:pStyle w:val="7D9E163C1838416FAFBB67B8228FF328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1A8671EE2C9A4DFEA9CA2399A6573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0DF95-B1CE-43D9-96DA-E81EA571C1E9}"/>
      </w:docPartPr>
      <w:docPartBody>
        <w:p w:rsidR="005C40A1" w:rsidRDefault="00FE20DE">
          <w:pPr>
            <w:pStyle w:val="1A8671EE2C9A4DFEA9CA2399A657304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0BBF56698E44842AD4E5D123103C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93BAD-4332-4334-A36E-C06E08842DDA}"/>
      </w:docPartPr>
      <w:docPartBody>
        <w:p w:rsidR="005C40A1" w:rsidRDefault="00FE20DE">
          <w:pPr>
            <w:pStyle w:val="C0BBF56698E44842AD4E5D123103CDE3"/>
          </w:pPr>
          <w:r w:rsidRPr="002502C1">
            <w:rPr>
              <w:noProof/>
              <w:lang w:bidi="es-ES"/>
            </w:rPr>
            <w:t>Puntos de la agenda:</w:t>
          </w:r>
        </w:p>
      </w:docPartBody>
    </w:docPart>
    <w:docPart>
      <w:docPartPr>
        <w:name w:val="49321B5467764F4FAAD5A592AFF37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BDBA6C-0231-4E22-85F4-E97354F18BF1}"/>
      </w:docPartPr>
      <w:docPartBody>
        <w:p w:rsidR="005C40A1" w:rsidRDefault="00FE20DE">
          <w:pPr>
            <w:pStyle w:val="49321B5467764F4FAAD5A592AFF3756A"/>
          </w:pPr>
          <w:r w:rsidRPr="002502C1">
            <w:rPr>
              <w:noProof/>
              <w:lang w:bidi="es-ES"/>
            </w:rPr>
            <w:t>Escriba los puntos de la agenda aquí</w:t>
          </w:r>
        </w:p>
      </w:docPartBody>
    </w:docPart>
    <w:docPart>
      <w:docPartPr>
        <w:name w:val="BE00D2A5FBA249679E54C9010DCF8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C2DB96-61E1-462C-985D-6F4CD0D8151D}"/>
      </w:docPartPr>
      <w:docPartBody>
        <w:p w:rsidR="005C40A1" w:rsidRDefault="00FE20DE">
          <w:pPr>
            <w:pStyle w:val="BE00D2A5FBA249679E54C9010DCF86F6"/>
          </w:pPr>
          <w:r w:rsidRPr="002502C1">
            <w:rPr>
              <w:noProof/>
              <w:lang w:bidi="es-ES"/>
            </w:rPr>
            <w:t>Moderador:</w:t>
          </w:r>
        </w:p>
      </w:docPartBody>
    </w:docPart>
    <w:docPart>
      <w:docPartPr>
        <w:name w:val="D0DFAE5CD5EB4E8BA5667BB18EF8B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0B135-2A4D-4956-9426-192E8EAC5069}"/>
      </w:docPartPr>
      <w:docPartBody>
        <w:p w:rsidR="005C40A1" w:rsidRDefault="00FE20DE">
          <w:pPr>
            <w:pStyle w:val="D0DFAE5CD5EB4E8BA5667BB18EF8B6A4"/>
          </w:pPr>
          <w:r w:rsidRPr="002502C1">
            <w:rPr>
              <w:noProof/>
              <w:lang w:bidi="es-ES"/>
            </w:rPr>
            <w:t>Escriba el nombre del moderador aquí</w:t>
          </w:r>
        </w:p>
      </w:docPartBody>
    </w:docPart>
    <w:docPart>
      <w:docPartPr>
        <w:name w:val="A9405483AC564CE2A36C0D83869994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3241E-E707-4363-A364-ADEAD2D7AF65}"/>
      </w:docPartPr>
      <w:docPartBody>
        <w:p w:rsidR="005C40A1" w:rsidRDefault="00FE20DE">
          <w:pPr>
            <w:pStyle w:val="A9405483AC564CE2A36C0D8386999461"/>
          </w:pPr>
          <w:r w:rsidRPr="002502C1">
            <w:rPr>
              <w:noProof/>
              <w:lang w:bidi="es-ES"/>
            </w:rPr>
            <w:t>Debate:</w:t>
          </w:r>
        </w:p>
      </w:docPartBody>
    </w:docPart>
    <w:docPart>
      <w:docPartPr>
        <w:name w:val="64DB1F42B52846FBB8DF2F356AB6C1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9D57D0-8E51-4850-A9EB-6925D8636F2D}"/>
      </w:docPartPr>
      <w:docPartBody>
        <w:p w:rsidR="005C40A1" w:rsidRDefault="00FE20DE">
          <w:pPr>
            <w:pStyle w:val="64DB1F42B52846FBB8DF2F356AB6C11D"/>
          </w:pPr>
          <w:r w:rsidRPr="002502C1">
            <w:rPr>
              <w:noProof/>
              <w:lang w:bidi="es-ES"/>
            </w:rPr>
            <w:t>Para empezar ahora mismo, pulse el texto de cualquier marcador de posición (como este) y empiece a escribir para reemplazarlo por el suyo.</w:t>
          </w:r>
        </w:p>
      </w:docPartBody>
    </w:docPart>
    <w:docPart>
      <w:docPartPr>
        <w:name w:val="E593D191B54B41C1B3142CC347CD1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5530D-6296-4818-88BA-2F52E47D91B6}"/>
      </w:docPartPr>
      <w:docPartBody>
        <w:p w:rsidR="005C40A1" w:rsidRDefault="00FE20DE">
          <w:pPr>
            <w:pStyle w:val="E593D191B54B41C1B3142CC347CD1DC0"/>
          </w:pPr>
          <w:r w:rsidRPr="002502C1">
            <w:rPr>
              <w:noProof/>
              <w:lang w:bidi="es-ES"/>
            </w:rPr>
            <w:t>Conclusiones:</w:t>
          </w:r>
        </w:p>
      </w:docPartBody>
    </w:docPart>
    <w:docPart>
      <w:docPartPr>
        <w:name w:val="E7365B0E001D4D049E648A898A2C0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D0EBF-E62C-4300-9B77-455644E2FD7C}"/>
      </w:docPartPr>
      <w:docPartBody>
        <w:p w:rsidR="005C40A1" w:rsidRDefault="00FE20DE">
          <w:pPr>
            <w:pStyle w:val="E7365B0E001D4D049E648A898A2C029D"/>
          </w:pPr>
          <w:r w:rsidRPr="002502C1">
            <w:rPr>
              <w:noProof/>
              <w:lang w:bidi="es-ES"/>
            </w:rPr>
            <w:t>Escriba las conclusiones aquí.</w:t>
          </w:r>
        </w:p>
      </w:docPartBody>
    </w:docPart>
    <w:docPart>
      <w:docPartPr>
        <w:name w:val="9AAAF7B9FF56428794956613860BA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1323AE-39D7-47E1-9538-B01B245D6A20}"/>
      </w:docPartPr>
      <w:docPartBody>
        <w:p w:rsidR="005C40A1" w:rsidRDefault="00FE20DE">
          <w:pPr>
            <w:pStyle w:val="9AAAF7B9FF56428794956613860BAA71"/>
          </w:pPr>
          <w:r w:rsidRPr="002502C1">
            <w:rPr>
              <w:noProof/>
              <w:lang w:bidi="es-ES"/>
            </w:rPr>
            <w:t>Acciones</w:t>
          </w:r>
        </w:p>
      </w:docPartBody>
    </w:docPart>
    <w:docPart>
      <w:docPartPr>
        <w:name w:val="D7314B12E81C421197D247562ADEA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493F4B-F5BC-40E1-82E9-D231D48E6396}"/>
      </w:docPartPr>
      <w:docPartBody>
        <w:p w:rsidR="005C40A1" w:rsidRDefault="00FE20DE">
          <w:pPr>
            <w:pStyle w:val="D7314B12E81C421197D247562ADEAF55"/>
          </w:pPr>
          <w:r w:rsidRPr="002502C1">
            <w:rPr>
              <w:noProof/>
              <w:lang w:bidi="es-ES"/>
            </w:rPr>
            <w:t>Persona responsable</w:t>
          </w:r>
        </w:p>
      </w:docPartBody>
    </w:docPart>
    <w:docPart>
      <w:docPartPr>
        <w:name w:val="F4630F4AC10D458BB18DECF13CA98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52B9A8-99BC-4989-899F-C9DF8E4A34C3}"/>
      </w:docPartPr>
      <w:docPartBody>
        <w:p w:rsidR="005C40A1" w:rsidRDefault="00FE20DE">
          <w:pPr>
            <w:pStyle w:val="F4630F4AC10D458BB18DECF13CA98BAF"/>
          </w:pPr>
          <w:r w:rsidRPr="002502C1">
            <w:rPr>
              <w:noProof/>
              <w:lang w:bidi="es-ES"/>
            </w:rPr>
            <w:t>Fecha límite</w:t>
          </w:r>
        </w:p>
      </w:docPartBody>
    </w:docPart>
    <w:docPart>
      <w:docPartPr>
        <w:name w:val="82226A5EFAD0421B97FFA2B61FEB63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2CE22-3074-49A6-A497-98BDDBA0EE4A}"/>
      </w:docPartPr>
      <w:docPartBody>
        <w:p w:rsidR="005C40A1" w:rsidRDefault="00FE20DE">
          <w:pPr>
            <w:pStyle w:val="82226A5EFAD0421B97FFA2B61FEB63C2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C0B90ACC1ACB4530AFAAE6CF765A0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877D8F-45FC-4728-8763-69DE3DA2121D}"/>
      </w:docPartPr>
      <w:docPartBody>
        <w:p w:rsidR="005C40A1" w:rsidRDefault="00FE20DE">
          <w:pPr>
            <w:pStyle w:val="C0B90ACC1ACB4530AFAAE6CF765A06F0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265E9C63C20B469E8E93A86776EA2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6C2F4-DE17-48F9-8500-4EA7B70BFD72}"/>
      </w:docPartPr>
      <w:docPartBody>
        <w:p w:rsidR="005C40A1" w:rsidRDefault="00FE20DE">
          <w:pPr>
            <w:pStyle w:val="265E9C63C20B469E8E93A86776EA21D2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6A3C4D540AD3441E8E8A097149D309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D037E-CD96-4365-B5D5-1996B45D81C5}"/>
      </w:docPartPr>
      <w:docPartBody>
        <w:p w:rsidR="005C40A1" w:rsidRDefault="00FE20DE">
          <w:pPr>
            <w:pStyle w:val="6A3C4D540AD3441E8E8A097149D309A0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3745CDC6771A402099B498A630A75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E3CFD-66B7-4014-8C76-0C67AB961978}"/>
      </w:docPartPr>
      <w:docPartBody>
        <w:p w:rsidR="005C40A1" w:rsidRDefault="00FE20DE">
          <w:pPr>
            <w:pStyle w:val="3745CDC6771A402099B498A630A75391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B3DC4FC72D2E45A0B8469F64C4B35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36178-620A-4CBD-93C2-F7AE07DBAF2B}"/>
      </w:docPartPr>
      <w:docPartBody>
        <w:p w:rsidR="005C40A1" w:rsidRDefault="00FE20DE">
          <w:pPr>
            <w:pStyle w:val="B3DC4FC72D2E45A0B8469F64C4B35074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C6B14FF9131040FE8459530C8C5086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9C4CE-DFDB-4C35-8630-5E335E13CDF2}"/>
      </w:docPartPr>
      <w:docPartBody>
        <w:p w:rsidR="005C40A1" w:rsidRDefault="00FE20DE">
          <w:pPr>
            <w:pStyle w:val="C6B14FF9131040FE8459530C8C5086DE"/>
          </w:pPr>
          <w:r w:rsidRPr="002502C1">
            <w:rPr>
              <w:noProof/>
              <w:lang w:bidi="es-ES"/>
            </w:rPr>
            <w:t>Escriba aquí las acciones</w:t>
          </w:r>
        </w:p>
      </w:docPartBody>
    </w:docPart>
    <w:docPart>
      <w:docPartPr>
        <w:name w:val="9637DB1099DD482EB401247DFE0F32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14EC2-0523-4CD2-93E0-FB0CFC6FF70C}"/>
      </w:docPartPr>
      <w:docPartBody>
        <w:p w:rsidR="005C40A1" w:rsidRDefault="00FE20DE">
          <w:pPr>
            <w:pStyle w:val="9637DB1099DD482EB401247DFE0F3267"/>
          </w:pPr>
          <w:r w:rsidRPr="002502C1">
            <w:rPr>
              <w:noProof/>
              <w:lang w:bidi="es-ES"/>
            </w:rPr>
            <w:t>Escriba el nombre de la persona responsable aquí</w:t>
          </w:r>
        </w:p>
      </w:docPartBody>
    </w:docPart>
    <w:docPart>
      <w:docPartPr>
        <w:name w:val="8DD3B4C3ABFC468B835E37618968A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DC096-161C-4C93-949A-2523DB39A766}"/>
      </w:docPartPr>
      <w:docPartBody>
        <w:p w:rsidR="005C40A1" w:rsidRDefault="00FE20DE">
          <w:pPr>
            <w:pStyle w:val="8DD3B4C3ABFC468B835E37618968AECC"/>
          </w:pPr>
          <w:r w:rsidRPr="002502C1">
            <w:rPr>
              <w:noProof/>
              <w:lang w:bidi="es-ES"/>
            </w:rPr>
            <w:t>Escriba la fecha límite aquí</w:t>
          </w:r>
        </w:p>
      </w:docPartBody>
    </w:docPart>
    <w:docPart>
      <w:docPartPr>
        <w:name w:val="A3F492BCD7E34E41B6A4D6F3A90C30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4836-5722-46A4-BDC9-CB326A871EC3}"/>
      </w:docPartPr>
      <w:docPartBody>
        <w:p w:rsidR="005C40A1" w:rsidRDefault="00FE20DE">
          <w:pPr>
            <w:pStyle w:val="A3F492BCD7E34E41B6A4D6F3A90C30A9"/>
          </w:pPr>
          <w:r w:rsidRPr="002502C1">
            <w:rPr>
              <w:noProof/>
              <w:lang w:bidi="es-ES"/>
            </w:rPr>
            <w:t>Otra información</w:t>
          </w:r>
        </w:p>
      </w:docPartBody>
    </w:docPart>
    <w:docPart>
      <w:docPartPr>
        <w:name w:val="A5B8D2F9923F451FA55BA885CC7CD3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DE157-B8A4-44AD-9E20-E70FF05B0F26}"/>
      </w:docPartPr>
      <w:docPartBody>
        <w:p w:rsidR="005C40A1" w:rsidRDefault="00FE20DE">
          <w:pPr>
            <w:pStyle w:val="A5B8D2F9923F451FA55BA885CC7CD3F8"/>
          </w:pPr>
          <w:r w:rsidRPr="002502C1">
            <w:rPr>
              <w:noProof/>
              <w:lang w:bidi="es-ES"/>
            </w:rPr>
            <w:t>Observadores:</w:t>
          </w:r>
        </w:p>
      </w:docPartBody>
    </w:docPart>
    <w:docPart>
      <w:docPartPr>
        <w:name w:val="71292AE167314422804929C40F1F3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56CA5A-7EA8-4254-9E31-E3C8272A4473}"/>
      </w:docPartPr>
      <w:docPartBody>
        <w:p w:rsidR="005C40A1" w:rsidRDefault="00FE20DE">
          <w:pPr>
            <w:pStyle w:val="71292AE167314422804929C40F1F3E12"/>
          </w:pPr>
          <w:r w:rsidRPr="002502C1">
            <w:rPr>
              <w:noProof/>
              <w:lang w:bidi="es-ES"/>
            </w:rPr>
            <w:t>Escriba el nombre de los observadores aquí.</w:t>
          </w:r>
        </w:p>
      </w:docPartBody>
    </w:docPart>
    <w:docPart>
      <w:docPartPr>
        <w:name w:val="D7509923D94C43EE89076AC9077EB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C08D88-F1A6-473B-B153-FA5414F57340}"/>
      </w:docPartPr>
      <w:docPartBody>
        <w:p w:rsidR="005C40A1" w:rsidRDefault="00FE20DE">
          <w:pPr>
            <w:pStyle w:val="D7509923D94C43EE89076AC9077EBFDF"/>
          </w:pPr>
          <w:r w:rsidRPr="002502C1">
            <w:rPr>
              <w:noProof/>
              <w:lang w:bidi="es-ES"/>
            </w:rPr>
            <w:t>Recursos:</w:t>
          </w:r>
        </w:p>
      </w:docPartBody>
    </w:docPart>
    <w:docPart>
      <w:docPartPr>
        <w:name w:val="5E8DBE6C7E1E4923992322758528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F196E3-70A9-4F2F-A4C8-9320DA7096C2}"/>
      </w:docPartPr>
      <w:docPartBody>
        <w:p w:rsidR="005C40A1" w:rsidRDefault="00FE20DE">
          <w:pPr>
            <w:pStyle w:val="5E8DBE6C7E1E492399232275852858A4"/>
          </w:pPr>
          <w:r w:rsidRPr="002502C1">
            <w:rPr>
              <w:noProof/>
              <w:lang w:bidi="es-ES"/>
            </w:rPr>
            <w:t>Indique los recursos aquí.</w:t>
          </w:r>
        </w:p>
      </w:docPartBody>
    </w:docPart>
    <w:docPart>
      <w:docPartPr>
        <w:name w:val="CA1D5DB4F1054949A9A0225A149D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A11FBD-7DEF-4376-BFCC-D415951FC3E6}"/>
      </w:docPartPr>
      <w:docPartBody>
        <w:p w:rsidR="005C40A1" w:rsidRDefault="00FE20DE">
          <w:pPr>
            <w:pStyle w:val="CA1D5DB4F1054949A9A0225A149DEBE2"/>
          </w:pPr>
          <w:r w:rsidRPr="002502C1">
            <w:rPr>
              <w:noProof/>
              <w:lang w:bidi="es-ES"/>
            </w:rPr>
            <w:t>Notas especiales:</w:t>
          </w:r>
        </w:p>
      </w:docPartBody>
    </w:docPart>
    <w:docPart>
      <w:docPartPr>
        <w:name w:val="27256B6133EB4BFF8656BEDE53EB4F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11D7B-944D-4D7B-9466-06C244176D62}"/>
      </w:docPartPr>
      <w:docPartBody>
        <w:p w:rsidR="00F23E04" w:rsidRDefault="005C40A1" w:rsidP="005C40A1">
          <w:pPr>
            <w:pStyle w:val="27256B6133EB4BFF8656BEDE53EB4FD0"/>
          </w:pPr>
          <w:r w:rsidRPr="002502C1">
            <w:rPr>
              <w:noProof/>
              <w:lang w:bidi="es-ES"/>
            </w:rPr>
            <w:t>Debate: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5"/>
    <w:rsid w:val="003136F1"/>
    <w:rsid w:val="005B4735"/>
    <w:rsid w:val="005C40A1"/>
    <w:rsid w:val="005E7008"/>
    <w:rsid w:val="00B5556D"/>
    <w:rsid w:val="00BF1B80"/>
    <w:rsid w:val="00E4251E"/>
    <w:rsid w:val="00EB70A4"/>
    <w:rsid w:val="00F23E04"/>
    <w:rsid w:val="00FE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451B1F55A17402EA05B9140E349C2AB">
    <w:name w:val="8451B1F55A17402EA05B9140E349C2AB"/>
  </w:style>
  <w:style w:type="paragraph" w:customStyle="1" w:styleId="9DB3414CC35A4605B2AF583C3734D35F">
    <w:name w:val="9DB3414CC35A4605B2AF583C3734D35F"/>
  </w:style>
  <w:style w:type="paragraph" w:customStyle="1" w:styleId="4D6DD27D17544FD7AA00DB975294AF77">
    <w:name w:val="4D6DD27D17544FD7AA00DB975294AF77"/>
  </w:style>
  <w:style w:type="paragraph" w:customStyle="1" w:styleId="50B8C406D16E47469A1D3515952292DA">
    <w:name w:val="50B8C406D16E47469A1D3515952292DA"/>
  </w:style>
  <w:style w:type="paragraph" w:customStyle="1" w:styleId="9520DFF54B0A433092BA45FA059E5CE6">
    <w:name w:val="9520DFF54B0A433092BA45FA059E5CE6"/>
  </w:style>
  <w:style w:type="paragraph" w:customStyle="1" w:styleId="944CC025DC63453E8E78883A245940CF">
    <w:name w:val="944CC025DC63453E8E78883A245940CF"/>
  </w:style>
  <w:style w:type="paragraph" w:customStyle="1" w:styleId="B89071A01FC1482680C5C7EC3AEDFB27">
    <w:name w:val="B89071A01FC1482680C5C7EC3AEDFB27"/>
  </w:style>
  <w:style w:type="paragraph" w:customStyle="1" w:styleId="7FED326DDF004A2780FE72A43FFB21FE">
    <w:name w:val="7FED326DDF004A2780FE72A43FFB21FE"/>
  </w:style>
  <w:style w:type="paragraph" w:customStyle="1" w:styleId="FD3F415EF06B43108666AB566F66CD67">
    <w:name w:val="FD3F415EF06B43108666AB566F66CD67"/>
  </w:style>
  <w:style w:type="paragraph" w:customStyle="1" w:styleId="ADE27D91B5FC470F9018FCFDBB149BA1">
    <w:name w:val="ADE27D91B5FC470F9018FCFDBB149BA1"/>
  </w:style>
  <w:style w:type="paragraph" w:customStyle="1" w:styleId="5793AEB43D8A4F638EF9F94B918A5632">
    <w:name w:val="5793AEB43D8A4F638EF9F94B918A5632"/>
  </w:style>
  <w:style w:type="paragraph" w:customStyle="1" w:styleId="F517F77D13F940BFA067751BF645B527">
    <w:name w:val="F517F77D13F940BFA067751BF645B527"/>
  </w:style>
  <w:style w:type="paragraph" w:customStyle="1" w:styleId="DDE5B47FE13B439B8983A408B3445512">
    <w:name w:val="DDE5B47FE13B439B8983A408B3445512"/>
  </w:style>
  <w:style w:type="paragraph" w:customStyle="1" w:styleId="C67EF47797164643B9B71736AF79EC15">
    <w:name w:val="C67EF47797164643B9B71736AF79EC15"/>
  </w:style>
  <w:style w:type="paragraph" w:customStyle="1" w:styleId="5643BBBF49794E4E961751108A01B57C">
    <w:name w:val="5643BBBF49794E4E961751108A01B57C"/>
  </w:style>
  <w:style w:type="paragraph" w:customStyle="1" w:styleId="DE075BBBCA8A43048BE1D5E0F0FBF456">
    <w:name w:val="DE075BBBCA8A43048BE1D5E0F0FBF456"/>
  </w:style>
  <w:style w:type="paragraph" w:customStyle="1" w:styleId="19B3B74634A145799CF23D0E68064129">
    <w:name w:val="19B3B74634A145799CF23D0E68064129"/>
  </w:style>
  <w:style w:type="paragraph" w:customStyle="1" w:styleId="67808A8583994A239BD69225EF6CE372">
    <w:name w:val="67808A8583994A239BD69225EF6CE372"/>
  </w:style>
  <w:style w:type="paragraph" w:customStyle="1" w:styleId="7B50A9F1953349C598B2617DEC35BE7A">
    <w:name w:val="7B50A9F1953349C598B2617DEC35BE7A"/>
  </w:style>
  <w:style w:type="paragraph" w:customStyle="1" w:styleId="E96246C814684782838FB8624CE89674">
    <w:name w:val="E96246C814684782838FB8624CE89674"/>
  </w:style>
  <w:style w:type="paragraph" w:customStyle="1" w:styleId="92EA5C4C1B6B456593E6B258AD7E4023">
    <w:name w:val="92EA5C4C1B6B456593E6B258AD7E4023"/>
  </w:style>
  <w:style w:type="paragraph" w:customStyle="1" w:styleId="568F783408394E26AAF53567B6BEC413">
    <w:name w:val="568F783408394E26AAF53567B6BEC413"/>
  </w:style>
  <w:style w:type="paragraph" w:customStyle="1" w:styleId="8A12D3323FF54FBBAE1455DB6A3E4DB4">
    <w:name w:val="8A12D3323FF54FBBAE1455DB6A3E4DB4"/>
  </w:style>
  <w:style w:type="paragraph" w:customStyle="1" w:styleId="355844FE99974B2F9265B03103E88BB3">
    <w:name w:val="355844FE99974B2F9265B03103E88BB3"/>
  </w:style>
  <w:style w:type="paragraph" w:customStyle="1" w:styleId="1FF8CA68CDA242A3B7E32D89E8DF450E">
    <w:name w:val="1FF8CA68CDA242A3B7E32D89E8DF450E"/>
  </w:style>
  <w:style w:type="paragraph" w:customStyle="1" w:styleId="A2DB0B383B6B4C06B256A55124D9502F">
    <w:name w:val="A2DB0B383B6B4C06B256A55124D9502F"/>
  </w:style>
  <w:style w:type="paragraph" w:customStyle="1" w:styleId="1B08AA609C5F4A9E96DF5BD2A9AC02CF">
    <w:name w:val="1B08AA609C5F4A9E96DF5BD2A9AC02CF"/>
  </w:style>
  <w:style w:type="paragraph" w:customStyle="1" w:styleId="44CABD754CC94BBE8C1338D2E28551F2">
    <w:name w:val="44CABD754CC94BBE8C1338D2E28551F2"/>
  </w:style>
  <w:style w:type="paragraph" w:customStyle="1" w:styleId="2003A7850786413FA9A2F5A9186DC8B2">
    <w:name w:val="2003A7850786413FA9A2F5A9186DC8B2"/>
  </w:style>
  <w:style w:type="paragraph" w:customStyle="1" w:styleId="D063E567B58F4EA1B3ADA7DA714F0191">
    <w:name w:val="D063E567B58F4EA1B3ADA7DA714F0191"/>
  </w:style>
  <w:style w:type="paragraph" w:customStyle="1" w:styleId="DDF2D3B57F164354AC639A51D1F99CA2">
    <w:name w:val="DDF2D3B57F164354AC639A51D1F99CA2"/>
  </w:style>
  <w:style w:type="paragraph" w:customStyle="1" w:styleId="BE5AAB5D1A224F32B64D8CA6D19961A7">
    <w:name w:val="BE5AAB5D1A224F32B64D8CA6D19961A7"/>
  </w:style>
  <w:style w:type="paragraph" w:customStyle="1" w:styleId="7B779E0481364D25809964D468DCC959">
    <w:name w:val="7B779E0481364D25809964D468DCC959"/>
  </w:style>
  <w:style w:type="paragraph" w:customStyle="1" w:styleId="EAD5FA38578844D8A4873FBC6114DCD8">
    <w:name w:val="EAD5FA38578844D8A4873FBC6114DCD8"/>
  </w:style>
  <w:style w:type="paragraph" w:customStyle="1" w:styleId="BE1A483352F8424B9803358E54374FD2">
    <w:name w:val="BE1A483352F8424B9803358E54374FD2"/>
  </w:style>
  <w:style w:type="paragraph" w:customStyle="1" w:styleId="5D4C15B598EE47489B8DA8A8FAABCC81">
    <w:name w:val="5D4C15B598EE47489B8DA8A8FAABCC81"/>
  </w:style>
  <w:style w:type="paragraph" w:customStyle="1" w:styleId="1E98BA0B993B48AC80EF64459654523B">
    <w:name w:val="1E98BA0B993B48AC80EF64459654523B"/>
  </w:style>
  <w:style w:type="paragraph" w:customStyle="1" w:styleId="5686886C16C94C078E08B6AB6752B8AC">
    <w:name w:val="5686886C16C94C078E08B6AB6752B8AC"/>
  </w:style>
  <w:style w:type="paragraph" w:customStyle="1" w:styleId="C1635488FDB843EF82174F3416B1CFFE">
    <w:name w:val="C1635488FDB843EF82174F3416B1CFFE"/>
  </w:style>
  <w:style w:type="paragraph" w:customStyle="1" w:styleId="3C14838E5FF34E79B71F2CBE8E2174DC">
    <w:name w:val="3C14838E5FF34E79B71F2CBE8E2174DC"/>
  </w:style>
  <w:style w:type="paragraph" w:customStyle="1" w:styleId="85E7CBD3B7BD46CA9E2FB0E95A7A4734">
    <w:name w:val="85E7CBD3B7BD46CA9E2FB0E95A7A4734"/>
  </w:style>
  <w:style w:type="paragraph" w:customStyle="1" w:styleId="26056169046F492F89D9EDA8D039E91E">
    <w:name w:val="26056169046F492F89D9EDA8D039E91E"/>
  </w:style>
  <w:style w:type="paragraph" w:customStyle="1" w:styleId="3EB3C780ABEE4B0B98DD27521F97702C">
    <w:name w:val="3EB3C780ABEE4B0B98DD27521F97702C"/>
  </w:style>
  <w:style w:type="paragraph" w:customStyle="1" w:styleId="4D677650085D4EAF933C80B81E0759D2">
    <w:name w:val="4D677650085D4EAF933C80B81E0759D2"/>
  </w:style>
  <w:style w:type="paragraph" w:customStyle="1" w:styleId="BE9E9E41EE6D4555BE73805DA1BE8D1A">
    <w:name w:val="BE9E9E41EE6D4555BE73805DA1BE8D1A"/>
  </w:style>
  <w:style w:type="paragraph" w:customStyle="1" w:styleId="02A9DDC4FFB0431AA4CD04646E12639D">
    <w:name w:val="02A9DDC4FFB0431AA4CD04646E12639D"/>
  </w:style>
  <w:style w:type="paragraph" w:customStyle="1" w:styleId="EEC576A487B64FD1B714FF270137B754">
    <w:name w:val="EEC576A487B64FD1B714FF270137B754"/>
  </w:style>
  <w:style w:type="paragraph" w:customStyle="1" w:styleId="2E00DB01F92049B3AD5B3C07B4D0394D">
    <w:name w:val="2E00DB01F92049B3AD5B3C07B4D0394D"/>
  </w:style>
  <w:style w:type="paragraph" w:customStyle="1" w:styleId="C1670387BD4B46C8BB1D36C21C65618F">
    <w:name w:val="C1670387BD4B46C8BB1D36C21C65618F"/>
  </w:style>
  <w:style w:type="paragraph" w:customStyle="1" w:styleId="E75CC8A56BC04A5BA585F603C3F323F5">
    <w:name w:val="E75CC8A56BC04A5BA585F603C3F323F5"/>
  </w:style>
  <w:style w:type="paragraph" w:customStyle="1" w:styleId="7A7543611D1B4B44900FDC14CF99A593">
    <w:name w:val="7A7543611D1B4B44900FDC14CF99A593"/>
  </w:style>
  <w:style w:type="paragraph" w:customStyle="1" w:styleId="39DA11F047F845B98C91F83CF5307E59">
    <w:name w:val="39DA11F047F845B98C91F83CF5307E59"/>
  </w:style>
  <w:style w:type="paragraph" w:customStyle="1" w:styleId="E8268B877C694B8A924468F408BD03C0">
    <w:name w:val="E8268B877C694B8A924468F408BD03C0"/>
  </w:style>
  <w:style w:type="paragraph" w:customStyle="1" w:styleId="149423C048BA4F7B8E23C3C6920F197C">
    <w:name w:val="149423C048BA4F7B8E23C3C6920F197C"/>
  </w:style>
  <w:style w:type="paragraph" w:customStyle="1" w:styleId="401BAEA899054BF6AF2BFBB7EFD0F18F">
    <w:name w:val="401BAEA899054BF6AF2BFBB7EFD0F18F"/>
  </w:style>
  <w:style w:type="paragraph" w:customStyle="1" w:styleId="B3D002F01DF947FCA87716EE5025247E">
    <w:name w:val="B3D002F01DF947FCA87716EE5025247E"/>
  </w:style>
  <w:style w:type="paragraph" w:customStyle="1" w:styleId="A664B5AD64214513BD3595A8CD856FEF">
    <w:name w:val="A664B5AD64214513BD3595A8CD856FEF"/>
  </w:style>
  <w:style w:type="paragraph" w:customStyle="1" w:styleId="211B73126D424F3D9B2FBC0E9ACE6218">
    <w:name w:val="211B73126D424F3D9B2FBC0E9ACE6218"/>
  </w:style>
  <w:style w:type="paragraph" w:customStyle="1" w:styleId="8D9E3FFD121745F5B1EEF5B8A0F201D4">
    <w:name w:val="8D9E3FFD121745F5B1EEF5B8A0F201D4"/>
  </w:style>
  <w:style w:type="paragraph" w:customStyle="1" w:styleId="7D9E163C1838416FAFBB67B8228FF328">
    <w:name w:val="7D9E163C1838416FAFBB67B8228FF328"/>
  </w:style>
  <w:style w:type="paragraph" w:customStyle="1" w:styleId="1A8671EE2C9A4DFEA9CA2399A6573044">
    <w:name w:val="1A8671EE2C9A4DFEA9CA2399A6573044"/>
  </w:style>
  <w:style w:type="paragraph" w:customStyle="1" w:styleId="C0BBF56698E44842AD4E5D123103CDE3">
    <w:name w:val="C0BBF56698E44842AD4E5D123103CDE3"/>
  </w:style>
  <w:style w:type="paragraph" w:customStyle="1" w:styleId="49321B5467764F4FAAD5A592AFF3756A">
    <w:name w:val="49321B5467764F4FAAD5A592AFF3756A"/>
  </w:style>
  <w:style w:type="paragraph" w:customStyle="1" w:styleId="BE00D2A5FBA249679E54C9010DCF86F6">
    <w:name w:val="BE00D2A5FBA249679E54C9010DCF86F6"/>
  </w:style>
  <w:style w:type="paragraph" w:customStyle="1" w:styleId="D0DFAE5CD5EB4E8BA5667BB18EF8B6A4">
    <w:name w:val="D0DFAE5CD5EB4E8BA5667BB18EF8B6A4"/>
  </w:style>
  <w:style w:type="paragraph" w:customStyle="1" w:styleId="A9405483AC564CE2A36C0D8386999461">
    <w:name w:val="A9405483AC564CE2A36C0D8386999461"/>
  </w:style>
  <w:style w:type="paragraph" w:customStyle="1" w:styleId="64DB1F42B52846FBB8DF2F356AB6C11D">
    <w:name w:val="64DB1F42B52846FBB8DF2F356AB6C11D"/>
  </w:style>
  <w:style w:type="paragraph" w:customStyle="1" w:styleId="E593D191B54B41C1B3142CC347CD1DC0">
    <w:name w:val="E593D191B54B41C1B3142CC347CD1DC0"/>
  </w:style>
  <w:style w:type="paragraph" w:customStyle="1" w:styleId="E7365B0E001D4D049E648A898A2C029D">
    <w:name w:val="E7365B0E001D4D049E648A898A2C029D"/>
  </w:style>
  <w:style w:type="paragraph" w:customStyle="1" w:styleId="9AAAF7B9FF56428794956613860BAA71">
    <w:name w:val="9AAAF7B9FF56428794956613860BAA71"/>
  </w:style>
  <w:style w:type="paragraph" w:customStyle="1" w:styleId="D7314B12E81C421197D247562ADEAF55">
    <w:name w:val="D7314B12E81C421197D247562ADEAF55"/>
  </w:style>
  <w:style w:type="paragraph" w:customStyle="1" w:styleId="F4630F4AC10D458BB18DECF13CA98BAF">
    <w:name w:val="F4630F4AC10D458BB18DECF13CA98BAF"/>
  </w:style>
  <w:style w:type="paragraph" w:customStyle="1" w:styleId="82226A5EFAD0421B97FFA2B61FEB63C2">
    <w:name w:val="82226A5EFAD0421B97FFA2B61FEB63C2"/>
  </w:style>
  <w:style w:type="paragraph" w:customStyle="1" w:styleId="C0B90ACC1ACB4530AFAAE6CF765A06F0">
    <w:name w:val="C0B90ACC1ACB4530AFAAE6CF765A06F0"/>
  </w:style>
  <w:style w:type="paragraph" w:customStyle="1" w:styleId="265E9C63C20B469E8E93A86776EA21D2">
    <w:name w:val="265E9C63C20B469E8E93A86776EA21D2"/>
  </w:style>
  <w:style w:type="paragraph" w:customStyle="1" w:styleId="6A3C4D540AD3441E8E8A097149D309A0">
    <w:name w:val="6A3C4D540AD3441E8E8A097149D309A0"/>
  </w:style>
  <w:style w:type="paragraph" w:customStyle="1" w:styleId="3745CDC6771A402099B498A630A75391">
    <w:name w:val="3745CDC6771A402099B498A630A75391"/>
  </w:style>
  <w:style w:type="paragraph" w:customStyle="1" w:styleId="B3DC4FC72D2E45A0B8469F64C4B35074">
    <w:name w:val="B3DC4FC72D2E45A0B8469F64C4B35074"/>
  </w:style>
  <w:style w:type="paragraph" w:customStyle="1" w:styleId="C6B14FF9131040FE8459530C8C5086DE">
    <w:name w:val="C6B14FF9131040FE8459530C8C5086DE"/>
  </w:style>
  <w:style w:type="paragraph" w:customStyle="1" w:styleId="9637DB1099DD482EB401247DFE0F3267">
    <w:name w:val="9637DB1099DD482EB401247DFE0F3267"/>
  </w:style>
  <w:style w:type="paragraph" w:customStyle="1" w:styleId="8DD3B4C3ABFC468B835E37618968AECC">
    <w:name w:val="8DD3B4C3ABFC468B835E37618968AECC"/>
  </w:style>
  <w:style w:type="paragraph" w:customStyle="1" w:styleId="A3F492BCD7E34E41B6A4D6F3A90C30A9">
    <w:name w:val="A3F492BCD7E34E41B6A4D6F3A90C30A9"/>
  </w:style>
  <w:style w:type="paragraph" w:customStyle="1" w:styleId="A5B8D2F9923F451FA55BA885CC7CD3F8">
    <w:name w:val="A5B8D2F9923F451FA55BA885CC7CD3F8"/>
  </w:style>
  <w:style w:type="paragraph" w:customStyle="1" w:styleId="71292AE167314422804929C40F1F3E12">
    <w:name w:val="71292AE167314422804929C40F1F3E12"/>
  </w:style>
  <w:style w:type="paragraph" w:customStyle="1" w:styleId="D7509923D94C43EE89076AC9077EBFDF">
    <w:name w:val="D7509923D94C43EE89076AC9077EBFDF"/>
  </w:style>
  <w:style w:type="paragraph" w:customStyle="1" w:styleId="5E8DBE6C7E1E492399232275852858A4">
    <w:name w:val="5E8DBE6C7E1E492399232275852858A4"/>
  </w:style>
  <w:style w:type="paragraph" w:customStyle="1" w:styleId="CA1D5DB4F1054949A9A0225A149DEBE2">
    <w:name w:val="CA1D5DB4F1054949A9A0225A149DEBE2"/>
  </w:style>
  <w:style w:type="paragraph" w:customStyle="1" w:styleId="5FFBE582A0584F57B3D700CCA30E0C38">
    <w:name w:val="5FFBE582A0584F57B3D700CCA30E0C38"/>
  </w:style>
  <w:style w:type="paragraph" w:customStyle="1" w:styleId="29A88172BBF647819928D019F58C823C">
    <w:name w:val="29A88172BBF647819928D019F58C823C"/>
    <w:rsid w:val="005C40A1"/>
  </w:style>
  <w:style w:type="paragraph" w:customStyle="1" w:styleId="DA12D3426A2349C4B4D9F0DAA739AF1A">
    <w:name w:val="DA12D3426A2349C4B4D9F0DAA739AF1A"/>
    <w:rsid w:val="005C40A1"/>
  </w:style>
  <w:style w:type="paragraph" w:customStyle="1" w:styleId="66AC7A177EC34885B2EEFC15422B5A85">
    <w:name w:val="66AC7A177EC34885B2EEFC15422B5A85"/>
    <w:rsid w:val="005C40A1"/>
  </w:style>
  <w:style w:type="paragraph" w:customStyle="1" w:styleId="80C913E8BDD245DDA7C4676B831814B1">
    <w:name w:val="80C913E8BDD245DDA7C4676B831814B1"/>
    <w:rsid w:val="005C40A1"/>
  </w:style>
  <w:style w:type="paragraph" w:customStyle="1" w:styleId="4B6D0A4C345B4406A4A088898C4A92FE">
    <w:name w:val="4B6D0A4C345B4406A4A088898C4A92FE"/>
    <w:rsid w:val="005C40A1"/>
  </w:style>
  <w:style w:type="paragraph" w:customStyle="1" w:styleId="CF195232A0254AC3912A1527935851A1">
    <w:name w:val="CF195232A0254AC3912A1527935851A1"/>
    <w:rsid w:val="005C40A1"/>
  </w:style>
  <w:style w:type="paragraph" w:customStyle="1" w:styleId="68705F04CD4041EF99009547922B168C">
    <w:name w:val="68705F04CD4041EF99009547922B168C"/>
    <w:rsid w:val="005C40A1"/>
  </w:style>
  <w:style w:type="paragraph" w:customStyle="1" w:styleId="CE749F49FAF541E1A5E69085A5735FA9">
    <w:name w:val="CE749F49FAF541E1A5E69085A5735FA9"/>
    <w:rsid w:val="005C40A1"/>
  </w:style>
  <w:style w:type="paragraph" w:customStyle="1" w:styleId="6C266CC4478E4F0D9AE0F8A060619499">
    <w:name w:val="6C266CC4478E4F0D9AE0F8A060619499"/>
    <w:rsid w:val="005C40A1"/>
  </w:style>
  <w:style w:type="paragraph" w:customStyle="1" w:styleId="27256B6133EB4BFF8656BEDE53EB4FD0">
    <w:name w:val="27256B6133EB4BFF8656BEDE53EB4FD0"/>
    <w:rsid w:val="005C40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40AF8FD06FEA4DBD2F3AC2C2E80F8A" ma:contentTypeVersion="3" ma:contentTypeDescription="Crear nuevo documento." ma:contentTypeScope="" ma:versionID="7a1e0b849154e0b645c3e969eb509d39">
  <xsd:schema xmlns:xsd="http://www.w3.org/2001/XMLSchema" xmlns:xs="http://www.w3.org/2001/XMLSchema" xmlns:p="http://schemas.microsoft.com/office/2006/metadata/properties" xmlns:ns2="f5e9e3e9-d81b-4afb-ba89-a3c215115956" targetNamespace="http://schemas.microsoft.com/office/2006/metadata/properties" ma:root="true" ma:fieldsID="5bb06107b033066e21e17570c36658ed" ns2:_="">
    <xsd:import namespace="f5e9e3e9-d81b-4afb-ba89-a3c2151159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e9e3e9-d81b-4afb-ba89-a3c215115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845493-5D5C-4B01-B020-EB12F28C7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e9e3e9-d81b-4afb-ba89-a3c2151159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47FBFF-CB5B-4E54-95D1-8B3AC1E380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CA1F95-F906-41D2-9AD2-46913057C2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Acta de reunión informal</Template>
  <TotalTime>3</TotalTime>
  <Pages>2</Pages>
  <Words>441</Words>
  <Characters>2428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CURLING</dc:creator>
  <cp:keywords/>
  <dc:description/>
  <cp:lastModifiedBy>Juan Pablo Pereira Matamoros</cp:lastModifiedBy>
  <cp:revision>2</cp:revision>
  <dcterms:created xsi:type="dcterms:W3CDTF">2026-04-15T03:07:00Z</dcterms:created>
  <dcterms:modified xsi:type="dcterms:W3CDTF">2026-04-15T03:07:00Z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0x0101000A40AF8FD06FEA4DBD2F3AC2C2E80F8A</vt:lpwstr>
  </property>
</Properties>
</file>