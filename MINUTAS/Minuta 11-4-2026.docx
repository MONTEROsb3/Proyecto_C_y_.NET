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32238EBD" w:rsidR="00D62E01" w:rsidRPr="002502C1" w:rsidRDefault="00CC16A7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2006626827"/>
                <w:placeholder>
                  <w:docPart w:val="9DB3414CC35A4605B2AF583C3734D35F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Fecha</w:t>
                </w:r>
              </w:sdtContent>
            </w:sdt>
            <w:r w:rsidR="00B82DD5">
              <w:rPr>
                <w:noProof/>
              </w:rPr>
              <w:t>:</w:t>
            </w:r>
            <w:r w:rsidR="00ED4123">
              <w:rPr>
                <w:noProof/>
              </w:rPr>
              <w:t>11</w:t>
            </w:r>
            <w:r w:rsidR="00B82DD5">
              <w:rPr>
                <w:noProof/>
              </w:rPr>
              <w:t>-</w:t>
            </w:r>
            <w:r w:rsidR="00ED4123">
              <w:rPr>
                <w:noProof/>
              </w:rPr>
              <w:t>4</w:t>
            </w:r>
            <w:r w:rsidR="00B82DD5">
              <w:rPr>
                <w:noProof/>
              </w:rPr>
              <w:t>-2026</w:t>
            </w:r>
          </w:p>
          <w:p w14:paraId="40410AC7" w14:textId="08D5D9DA" w:rsidR="00D62E01" w:rsidRPr="002502C1" w:rsidRDefault="00CC16A7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alias w:val="Hora"/>
                <w:tag w:val="Hora"/>
                <w:id w:val="807176113"/>
                <w:placeholder>
                  <w:docPart w:val="4D6DD27D17544FD7AA00DB975294AF77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Hora</w:t>
                </w:r>
              </w:sdtContent>
            </w:sdt>
            <w:r w:rsidR="00B82DD5">
              <w:rPr>
                <w:noProof/>
              </w:rPr>
              <w:t>:</w:t>
            </w:r>
            <w:r w:rsidR="00ED4123">
              <w:rPr>
                <w:noProof/>
              </w:rPr>
              <w:t>10</w:t>
            </w:r>
            <w:r w:rsidR="007D4E7D">
              <w:rPr>
                <w:noProof/>
              </w:rPr>
              <w:t>:</w:t>
            </w:r>
            <w:r w:rsidR="00ED4123">
              <w:rPr>
                <w:noProof/>
              </w:rPr>
              <w:t>30</w:t>
            </w:r>
            <w:r w:rsidR="007D4E7D">
              <w:rPr>
                <w:noProof/>
              </w:rPr>
              <w:t>am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EndPr/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7BDFAD49" w:rsidR="002B2D13" w:rsidRPr="002502C1" w:rsidRDefault="00B82DD5" w:rsidP="00D60069">
            <w:pPr>
              <w:pStyle w:val="Ttulo2"/>
              <w:spacing w:after="80"/>
              <w:outlineLvl w:val="1"/>
              <w:rPr>
                <w:noProof/>
              </w:rPr>
            </w:pPr>
            <w:r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sdt>
          <w:sdtPr>
            <w:rPr>
              <w:noProof/>
            </w:rPr>
            <w:id w:val="-760830803"/>
            <w:placeholder>
              <w:docPart w:val="944CC025DC63453E8E78883A245940CF"/>
            </w:placeholder>
            <w:temporary/>
            <w:showingPlcHdr/>
            <w15:appearance w15:val="hidden"/>
          </w:sdtPr>
          <w:sdtEndPr/>
          <w:sdtContent>
            <w:tc>
              <w:tcPr>
                <w:tcW w:w="3705" w:type="dxa"/>
                <w:tcMar>
                  <w:top w:w="144" w:type="dxa"/>
                </w:tcMar>
              </w:tcPr>
              <w:p w14:paraId="6B3230FD" w14:textId="77777777" w:rsidR="002B2D13" w:rsidRPr="002502C1" w:rsidRDefault="00D62E01" w:rsidP="00D60069">
                <w:pPr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Escriba el nombre del organizador de la reunión aquí</w:t>
                </w:r>
              </w:p>
            </w:tc>
          </w:sdtContent>
        </w:sdt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CC16A7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429F9BC1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Coordinacion de proyecto</w:t>
            </w:r>
          </w:p>
        </w:tc>
      </w:tr>
      <w:tr w:rsidR="002B2D13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FD3F415EF06B43108666AB566F66CD6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65" w:type="dxa"/>
              </w:tcPr>
              <w:p w14:paraId="4607CFC0" w14:textId="77777777" w:rsidR="002B2D13" w:rsidRPr="002502C1" w:rsidRDefault="006344A8" w:rsidP="00D60069">
                <w:pPr>
                  <w:pStyle w:val="Ttulo2"/>
                  <w:spacing w:after="80"/>
                  <w:outlineLvl w:val="1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34B9E0D4" w14:textId="77777777" w:rsidR="002B2D13" w:rsidRPr="002502C1" w:rsidRDefault="00CC16A7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56139423"/>
                <w:placeholder>
                  <w:docPart w:val="ADE27D91B5FC470F9018FCFDBB149BA1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responsable de la reunión aquí</w:t>
                </w:r>
              </w:sdtContent>
            </w:sdt>
          </w:p>
        </w:tc>
        <w:tc>
          <w:tcPr>
            <w:tcW w:w="1701" w:type="dxa"/>
          </w:tcPr>
          <w:p w14:paraId="59F2E3F4" w14:textId="77777777" w:rsidR="002B2D13" w:rsidRPr="002502C1" w:rsidRDefault="00CC16A7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5793AEB43D8A4F638EF9F94B918A563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561FF7A8" w14:textId="3217C757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 M</w:t>
            </w:r>
          </w:p>
        </w:tc>
      </w:tr>
      <w:tr w:rsidR="002B2D13" w:rsidRPr="002502C1" w14:paraId="75092AF9" w14:textId="77777777" w:rsidTr="000772A4">
        <w:tc>
          <w:tcPr>
            <w:tcW w:w="1965" w:type="dxa"/>
          </w:tcPr>
          <w:p w14:paraId="2183D516" w14:textId="77777777" w:rsidR="002B2D13" w:rsidRPr="002502C1" w:rsidRDefault="00CC16A7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DE5B47FE13B439B8983A408B344551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77777777" w:rsidR="002B2D13" w:rsidRPr="002502C1" w:rsidRDefault="00CC16A7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22437516"/>
                <w:placeholder>
                  <w:docPart w:val="C67EF47797164643B9B71736AF79EC15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controlador del tiempo de la reunión aquí</w:t>
                </w:r>
              </w:sdtContent>
            </w:sdt>
          </w:p>
        </w:tc>
        <w:tc>
          <w:tcPr>
            <w:tcW w:w="1701" w:type="dxa"/>
          </w:tcPr>
          <w:p w14:paraId="62ECE656" w14:textId="77777777" w:rsidR="002B2D13" w:rsidRPr="002502C1" w:rsidRDefault="002B2D13" w:rsidP="00D60069">
            <w:pPr>
              <w:pStyle w:val="Ttulo2"/>
              <w:spacing w:after="80"/>
              <w:outlineLvl w:val="1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998"/>
        <w:gridCol w:w="8320"/>
      </w:tblGrid>
      <w:tr w:rsidR="002B2D13" w:rsidRPr="002502C1" w14:paraId="4F3DE288" w14:textId="77777777" w:rsidTr="00E048B4">
        <w:tc>
          <w:tcPr>
            <w:tcW w:w="1980" w:type="dxa"/>
            <w:tcMar>
              <w:top w:w="144" w:type="dxa"/>
            </w:tcMar>
          </w:tcPr>
          <w:p w14:paraId="7BC292BB" w14:textId="77777777" w:rsidR="002B2D13" w:rsidRPr="002502C1" w:rsidRDefault="00CC16A7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72840EEF" w14:textId="3530875A" w:rsidR="002B2D13" w:rsidRPr="002502C1" w:rsidRDefault="007D4E7D" w:rsidP="00D62E01">
            <w:pPr>
              <w:rPr>
                <w:noProof/>
              </w:rPr>
            </w:pPr>
            <w:r>
              <w:rPr>
                <w:noProof/>
              </w:rPr>
              <w:t xml:space="preserve">Josué Mesén, Juan Pablo Pereira, </w:t>
            </w:r>
            <w:r w:rsidR="00ED4123">
              <w:rPr>
                <w:noProof/>
              </w:rPr>
              <w:t>Aron Nayad Barrantes Araya</w:t>
            </w:r>
            <w:r w:rsidR="00847612">
              <w:rPr>
                <w:noProof/>
              </w:rPr>
              <w:t xml:space="preserve">, </w:t>
            </w:r>
            <w:r w:rsidR="00ED4123">
              <w:rPr>
                <w:noProof/>
              </w:rPr>
              <w:t>Sebastian Montero Guitierrez.</w:t>
            </w:r>
          </w:p>
        </w:tc>
      </w:tr>
      <w:tr w:rsidR="002B2D13" w:rsidRPr="002502C1" w14:paraId="2608D477" w14:textId="77777777" w:rsidTr="00E048B4">
        <w:tc>
          <w:tcPr>
            <w:tcW w:w="1980" w:type="dxa"/>
          </w:tcPr>
          <w:p w14:paraId="1428510D" w14:textId="77777777" w:rsidR="002B2D13" w:rsidRPr="002502C1" w:rsidRDefault="00CC16A7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244" w:type="dxa"/>
          </w:tcPr>
          <w:p w14:paraId="69BA2ACC" w14:textId="77777777" w:rsidR="002B2D13" w:rsidRPr="002502C1" w:rsidRDefault="00CC16A7">
            <w:pPr>
              <w:rPr>
                <w:noProof/>
              </w:rPr>
            </w:pPr>
            <w:sdt>
              <w:sdtPr>
                <w:rPr>
                  <w:noProof/>
                </w:rPr>
                <w:id w:val="-68501377"/>
                <w:placeholder>
                  <w:docPart w:val="67808A8583994A239BD69225EF6CE37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aquí la lista de lectura</w:t>
                </w:r>
              </w:sdtContent>
            </w:sdt>
          </w:p>
        </w:tc>
      </w:tr>
      <w:tr w:rsidR="002B2D13" w:rsidRPr="002502C1" w14:paraId="3EC08192" w14:textId="77777777" w:rsidTr="00E048B4">
        <w:tc>
          <w:tcPr>
            <w:tcW w:w="1980" w:type="dxa"/>
          </w:tcPr>
          <w:p w14:paraId="3BCB927A" w14:textId="77777777" w:rsidR="002B2D13" w:rsidRPr="002502C1" w:rsidRDefault="00CC16A7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681237791"/>
                <w:placeholder>
                  <w:docPart w:val="7B50A9F1953349C598B2617DEC35BE7A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Traiga:</w:t>
                </w:r>
              </w:sdtContent>
            </w:sdt>
          </w:p>
        </w:tc>
        <w:tc>
          <w:tcPr>
            <w:tcW w:w="8244" w:type="dxa"/>
          </w:tcPr>
          <w:p w14:paraId="0BBF2379" w14:textId="77777777" w:rsidR="002B2D13" w:rsidRPr="002502C1" w:rsidRDefault="00CC16A7" w:rsidP="00D62E01">
            <w:pPr>
              <w:rPr>
                <w:noProof/>
              </w:rPr>
            </w:pPr>
            <w:sdt>
              <w:sdtPr>
                <w:rPr>
                  <w:noProof/>
                </w:rPr>
                <w:id w:val="475648712"/>
                <w:placeholder>
                  <w:docPart w:val="E96246C814684782838FB8624CE8967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artículos que se deben llevar a la reunión aquí</w:t>
                </w:r>
              </w:sdtContent>
            </w:sdt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EndPr/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CC16A7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299E1E8E" w:rsidR="002B2D13" w:rsidRPr="002502C1" w:rsidRDefault="00FA0FCB">
            <w:pPr>
              <w:rPr>
                <w:noProof/>
              </w:rPr>
            </w:pPr>
            <w:r>
              <w:rPr>
                <w:noProof/>
              </w:rPr>
              <w:t xml:space="preserve">Revisar </w:t>
            </w:r>
            <w:r w:rsidR="00ED4123">
              <w:rPr>
                <w:noProof/>
              </w:rPr>
              <w:t>proyecto y divivir por partes</w:t>
            </w:r>
          </w:p>
        </w:tc>
        <w:tc>
          <w:tcPr>
            <w:tcW w:w="1608" w:type="dxa"/>
          </w:tcPr>
          <w:p w14:paraId="404DA1D1" w14:textId="77777777" w:rsidR="002B2D13" w:rsidRPr="002502C1" w:rsidRDefault="00CC16A7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D459654" w14:textId="77777777" w:rsidR="002B2D13" w:rsidRPr="002502C1" w:rsidRDefault="00CC16A7">
            <w:pPr>
              <w:rPr>
                <w:noProof/>
              </w:rPr>
            </w:pPr>
            <w:sdt>
              <w:sdtPr>
                <w:rPr>
                  <w:noProof/>
                </w:rPr>
                <w:id w:val="-886176056"/>
                <w:placeholder>
                  <w:docPart w:val="1FF8CA68CDA242A3B7E32D89E8DF450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65B101A9" w14:textId="661AC93B" w:rsidR="002B2D13" w:rsidRPr="002502C1" w:rsidRDefault="00CC16A7">
      <w:pPr>
        <w:pStyle w:val="Ttulo4"/>
        <w:rPr>
          <w:noProof/>
        </w:rPr>
      </w:pPr>
      <w:sdt>
        <w:sdtPr>
          <w:rPr>
            <w:noProof/>
          </w:rPr>
          <w:id w:val="-1502966204"/>
          <w:placeholder>
            <w:docPart w:val="27256B6133EB4BFF8656BEDE53EB4FD0"/>
          </w:placeholder>
          <w:temporary/>
          <w:showingPlcHdr/>
          <w15:appearance w15:val="hidden"/>
        </w:sdtPr>
        <w:sdtEndPr/>
        <w:sdtContent>
          <w:r w:rsidR="001F6469" w:rsidRPr="002502C1">
            <w:rPr>
              <w:noProof/>
              <w:lang w:bidi="es-ES"/>
            </w:rPr>
            <w:t>Debate:</w:t>
          </w:r>
        </w:sdtContent>
      </w:sdt>
      <w:r w:rsidR="001F6469">
        <w:rPr>
          <w:noProof/>
        </w:rPr>
        <w:t xml:space="preserve"> </w:t>
      </w:r>
      <w:r w:rsidR="00C816C9">
        <w:rPr>
          <w:noProof/>
        </w:rPr>
        <w:t>Nos conectamos</w:t>
      </w:r>
      <w:r w:rsidR="000275FB">
        <w:rPr>
          <w:noProof/>
        </w:rPr>
        <w:t>,</w:t>
      </w:r>
      <w:r w:rsidR="00C816C9">
        <w:rPr>
          <w:noProof/>
        </w:rPr>
        <w:t xml:space="preserve"> sin embargo</w:t>
      </w:r>
      <w:r w:rsidR="000275FB">
        <w:rPr>
          <w:noProof/>
        </w:rPr>
        <w:t>,</w:t>
      </w:r>
      <w:r w:rsidR="00C816C9">
        <w:rPr>
          <w:noProof/>
        </w:rPr>
        <w:t xml:space="preserve"> no se encontraba lista la presentacion ni el diseño </w:t>
      </w:r>
      <w:r w:rsidR="00167474">
        <w:rPr>
          <w:noProof/>
        </w:rPr>
        <w:t>de la pc de sexta generacion</w:t>
      </w:r>
      <w:r w:rsidR="00CA7AF0">
        <w:rPr>
          <w:noProof/>
        </w:rPr>
        <w:t xml:space="preserve">, nos vamos a volver a reunir mañana para montar la </w:t>
      </w:r>
      <w:r w:rsidR="00EC68C8">
        <w:rPr>
          <w:noProof/>
        </w:rPr>
        <w:t xml:space="preserve">presentacion </w:t>
      </w:r>
      <w:r w:rsidR="003D58DA">
        <w:rPr>
          <w:noProof/>
        </w:rPr>
        <w:t>y el diseño</w:t>
      </w:r>
      <w:r w:rsidR="000275FB">
        <w:rPr>
          <w:noProof/>
        </w:rPr>
        <w:t>,</w:t>
      </w:r>
      <w:r w:rsidR="00066B8D">
        <w:rPr>
          <w:noProof/>
        </w:rPr>
        <w:t xml:space="preserve"> ya que todo el resto de la informacion si se encuentra completa</w:t>
      </w:r>
      <w:r w:rsidR="001F6469">
        <w:rPr>
          <w:noProof/>
        </w:rPr>
        <w:t>.</w:t>
      </w:r>
    </w:p>
    <w:p w14:paraId="5299959F" w14:textId="6656EC79" w:rsidR="002B2D13" w:rsidRPr="002502C1" w:rsidRDefault="002B2D13">
      <w:pPr>
        <w:rPr>
          <w:noProof/>
        </w:rPr>
      </w:pPr>
    </w:p>
    <w:p w14:paraId="690DDDCF" w14:textId="77777777" w:rsidR="002B2D13" w:rsidRPr="002502C1" w:rsidRDefault="00CC16A7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653514351"/>
        <w:placeholder>
          <w:docPart w:val="2003A7850786413FA9A2F5A9186DC8B2"/>
        </w:placeholder>
        <w:temporary/>
        <w:showingPlcHdr/>
        <w15:appearance w15:val="hidden"/>
      </w:sdtPr>
      <w:sdtEndPr/>
      <w:sdtContent>
        <w:p w14:paraId="5403415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74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4642"/>
        <w:gridCol w:w="6964"/>
        <w:gridCol w:w="3753"/>
      </w:tblGrid>
      <w:tr w:rsidR="002B2D13" w:rsidRPr="002502C1" w14:paraId="32A05F95" w14:textId="77777777" w:rsidTr="0083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8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1BEF6D98" w14:textId="77777777" w:rsidR="002B2D13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717032099"/>
                <w:placeholder>
                  <w:docPart w:val="D063E567B58F4EA1B3ADA7DA714F0191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bookmarkStart w:id="4" w:name="MinutePersonResponsible"/>
        <w:bookmarkEnd w:id="4"/>
        <w:tc>
          <w:tcPr>
            <w:tcW w:w="4678" w:type="dxa"/>
            <w:vAlign w:val="bottom"/>
          </w:tcPr>
          <w:p w14:paraId="4B4C2DC5" w14:textId="77777777" w:rsidR="002B2D13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19821758"/>
                <w:placeholder>
                  <w:docPart w:val="DDF2D3B57F164354AC639A51D1F99CA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bookmarkStart w:id="5" w:name="MinuteDeadline"/>
        <w:bookmarkEnd w:id="5"/>
        <w:tc>
          <w:tcPr>
            <w:tcW w:w="2521" w:type="dxa"/>
            <w:vAlign w:val="bottom"/>
          </w:tcPr>
          <w:p w14:paraId="4484B855" w14:textId="77777777" w:rsidR="002B2D13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33413345"/>
                <w:placeholder>
                  <w:docPart w:val="BE5AAB5D1A224F32B64D8CA6D19961A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2B2D13" w:rsidRPr="002502C1" w14:paraId="39F0CA61" w14:textId="77777777" w:rsidTr="008343C1">
        <w:tc>
          <w:tcPr>
            <w:tcW w:w="3118" w:type="dxa"/>
          </w:tcPr>
          <w:p w14:paraId="4D7FB4A4" w14:textId="7DECCDAB" w:rsidR="002B2D13" w:rsidRPr="002502C1" w:rsidRDefault="00ED4123" w:rsidP="00D60069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Revisar scirt subido por el profesor en git hub</w:t>
            </w:r>
          </w:p>
        </w:tc>
        <w:tc>
          <w:tcPr>
            <w:tcW w:w="4678" w:type="dxa"/>
          </w:tcPr>
          <w:p w14:paraId="3741C56E" w14:textId="60736D36" w:rsidR="002B2D13" w:rsidRPr="002502C1" w:rsidRDefault="00ED4123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</w:t>
            </w:r>
            <w:r>
              <w:rPr>
                <w:noProof/>
              </w:rPr>
              <w:t xml:space="preserve">, </w:t>
            </w:r>
            <w:r>
              <w:rPr>
                <w:noProof/>
              </w:rPr>
              <w:t>Sebastian Montero</w:t>
            </w:r>
          </w:p>
        </w:tc>
        <w:tc>
          <w:tcPr>
            <w:tcW w:w="2521" w:type="dxa"/>
          </w:tcPr>
          <w:p w14:paraId="713FDC3B" w14:textId="04F07B6C" w:rsidR="002B2D13" w:rsidRPr="002502C1" w:rsidRDefault="0031432C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2</w:t>
            </w:r>
            <w:r w:rsidR="00066B8D">
              <w:rPr>
                <w:noProof/>
              </w:rPr>
              <w:t>2</w:t>
            </w:r>
            <w:r>
              <w:rPr>
                <w:noProof/>
              </w:rPr>
              <w:t>-2-2026</w:t>
            </w:r>
          </w:p>
        </w:tc>
      </w:tr>
      <w:tr w:rsidR="002B2D13" w:rsidRPr="002502C1" w14:paraId="3252A343" w14:textId="77777777" w:rsidTr="008343C1">
        <w:tc>
          <w:tcPr>
            <w:tcW w:w="3118" w:type="dxa"/>
          </w:tcPr>
          <w:p w14:paraId="6590CA52" w14:textId="67FE2A28" w:rsidR="002B2D13" w:rsidRPr="002502C1" w:rsidRDefault="00ED4123" w:rsidP="00D60069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Dividir el trabajo entre los integrantes</w:t>
            </w:r>
          </w:p>
        </w:tc>
        <w:tc>
          <w:tcPr>
            <w:tcW w:w="4678" w:type="dxa"/>
          </w:tcPr>
          <w:p w14:paraId="7EAE98E2" w14:textId="7DFF5EF7" w:rsidR="002B2D13" w:rsidRPr="002502C1" w:rsidRDefault="00ED4123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Juan Pablo Pereira</w:t>
            </w:r>
            <w:r>
              <w:rPr>
                <w:noProof/>
              </w:rPr>
              <w:t xml:space="preserve">, </w:t>
            </w:r>
            <w:r>
              <w:rPr>
                <w:noProof/>
              </w:rPr>
              <w:t>Aron Nayad Barrantes</w:t>
            </w:r>
          </w:p>
        </w:tc>
        <w:tc>
          <w:tcPr>
            <w:tcW w:w="2521" w:type="dxa"/>
          </w:tcPr>
          <w:p w14:paraId="0B2C01ED" w14:textId="66A41955" w:rsidR="002B2D13" w:rsidRPr="002502C1" w:rsidRDefault="008343C1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21-2-2026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410"/>
        <w:gridCol w:w="3969"/>
        <w:gridCol w:w="1608"/>
        <w:gridCol w:w="2331"/>
      </w:tblGrid>
      <w:tr w:rsidR="00D62E01" w:rsidRPr="002502C1" w14:paraId="4881B5A2" w14:textId="77777777" w:rsidTr="000772A4">
        <w:tc>
          <w:tcPr>
            <w:tcW w:w="2410" w:type="dxa"/>
          </w:tcPr>
          <w:bookmarkEnd w:id="1"/>
          <w:p w14:paraId="5620AEC1" w14:textId="77777777" w:rsidR="00D62E01" w:rsidRPr="002502C1" w:rsidRDefault="00CC16A7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13951409"/>
                <w:placeholder>
                  <w:docPart w:val="26056169046F492F89D9EDA8D039E91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3969" w:type="dxa"/>
          </w:tcPr>
          <w:p w14:paraId="3EDD18E0" w14:textId="77777777" w:rsidR="00D62E01" w:rsidRPr="002502C1" w:rsidRDefault="00CC16A7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1690950308"/>
                <w:placeholder>
                  <w:docPart w:val="3EB3C780ABEE4B0B98DD27521F97702C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608" w:type="dxa"/>
          </w:tcPr>
          <w:p w14:paraId="43101F65" w14:textId="77777777" w:rsidR="00D62E01" w:rsidRPr="002502C1" w:rsidRDefault="00CC16A7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072624145"/>
                <w:placeholder>
                  <w:docPart w:val="4D677650085D4EAF933C80B81E0759D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5C912D3F" w14:textId="77777777" w:rsidR="00D62E01" w:rsidRPr="002502C1" w:rsidRDefault="00CC16A7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572357552"/>
                <w:placeholder>
                  <w:docPart w:val="BE9E9E41EE6D4555BE73805DA1BE8D1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3321E956" w14:textId="77777777" w:rsidR="00D62E01" w:rsidRPr="002502C1" w:rsidRDefault="00CC16A7" w:rsidP="00D62E01">
      <w:pPr>
        <w:pStyle w:val="Ttulo4"/>
        <w:rPr>
          <w:noProof/>
        </w:rPr>
      </w:pPr>
      <w:sdt>
        <w:sdtPr>
          <w:rPr>
            <w:noProof/>
          </w:rPr>
          <w:id w:val="1495455185"/>
          <w:placeholder>
            <w:docPart w:val="02A9DDC4FFB0431AA4CD04646E12639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275993325"/>
        <w:placeholder>
          <w:docPart w:val="EEC576A487B64FD1B714FF270137B754"/>
        </w:placeholder>
        <w:temporary/>
        <w:showingPlcHdr/>
        <w15:appearance w15:val="hidden"/>
      </w:sdtPr>
      <w:sdtEndPr/>
      <w:sdtContent>
        <w:p w14:paraId="370147C8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472B9EB2" w14:textId="77777777" w:rsidR="00D62E01" w:rsidRPr="002502C1" w:rsidRDefault="00CC16A7" w:rsidP="00D62E01">
      <w:pPr>
        <w:pStyle w:val="Ttulo4"/>
        <w:rPr>
          <w:noProof/>
        </w:rPr>
      </w:pPr>
      <w:sdt>
        <w:sdtPr>
          <w:rPr>
            <w:noProof/>
          </w:rPr>
          <w:id w:val="-1295436725"/>
          <w:placeholder>
            <w:docPart w:val="2E00DB01F92049B3AD5B3C07B4D0394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1699276047"/>
        <w:placeholder>
          <w:docPart w:val="C1670387BD4B46C8BB1D36C21C65618F"/>
        </w:placeholder>
        <w:temporary/>
        <w:showingPlcHdr/>
        <w15:appearance w15:val="hidden"/>
      </w:sdtPr>
      <w:sdtEndPr/>
      <w:sdtContent>
        <w:p w14:paraId="6F73E0BD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08629FFA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4B8196D7" w14:textId="77777777" w:rsidR="00D60069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576775990"/>
                <w:placeholder>
                  <w:docPart w:val="E75CC8A56BC04A5BA585F603C3F323F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45848A66" w14:textId="77777777" w:rsidR="00D60069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778569795"/>
                <w:placeholder>
                  <w:docPart w:val="7A7543611D1B4B44900FDC14CF99A593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08BE5229" w14:textId="77777777" w:rsidR="00D60069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974196117"/>
                <w:placeholder>
                  <w:docPart w:val="39DA11F047F845B98C91F83CF5307E5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37742B73" w14:textId="77777777" w:rsidTr="000772A4">
        <w:tc>
          <w:tcPr>
            <w:tcW w:w="3119" w:type="dxa"/>
          </w:tcPr>
          <w:p w14:paraId="4A9FEC52" w14:textId="77777777" w:rsidR="00D60069" w:rsidRPr="002502C1" w:rsidRDefault="00CC16A7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300149647"/>
                <w:placeholder>
                  <w:docPart w:val="E8268B877C694B8A924468F408BD03C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439EFF6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021450857"/>
                <w:placeholder>
                  <w:docPart w:val="149423C048BA4F7B8E23C3C6920F197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DB798F7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62511276"/>
                <w:placeholder>
                  <w:docPart w:val="401BAEA899054BF6AF2BFBB7EFD0F18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58CF6095" w14:textId="77777777" w:rsidTr="000772A4">
        <w:tc>
          <w:tcPr>
            <w:tcW w:w="3119" w:type="dxa"/>
          </w:tcPr>
          <w:p w14:paraId="7EB3AE05" w14:textId="77777777" w:rsidR="00D60069" w:rsidRPr="002502C1" w:rsidRDefault="00CC16A7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2135979729"/>
                <w:placeholder>
                  <w:docPart w:val="B3D002F01DF947FCA87716EE5025247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4E27EE73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826508862"/>
                <w:placeholder>
                  <w:docPart w:val="A664B5AD64214513BD3595A8CD856FE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CF39CB3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2934574"/>
                <w:placeholder>
                  <w:docPart w:val="211B73126D424F3D9B2FBC0E9ACE621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A6C755B" w14:textId="77777777" w:rsidTr="000772A4">
        <w:tc>
          <w:tcPr>
            <w:tcW w:w="3119" w:type="dxa"/>
            <w:tcMar>
              <w:bottom w:w="288" w:type="dxa"/>
            </w:tcMar>
          </w:tcPr>
          <w:p w14:paraId="26B92127" w14:textId="77777777" w:rsidR="00D60069" w:rsidRPr="002502C1" w:rsidRDefault="00CC16A7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829058861"/>
                <w:placeholder>
                  <w:docPart w:val="8D9E3FFD121745F5B1EEF5B8A0F201D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73993A9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25691745"/>
                <w:placeholder>
                  <w:docPart w:val="7D9E163C1838416FAFBB67B8228FF32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66E2809A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592043662"/>
                <w:placeholder>
                  <w:docPart w:val="1A8671EE2C9A4DFEA9CA2399A657304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268"/>
        <w:gridCol w:w="4111"/>
        <w:gridCol w:w="1559"/>
        <w:gridCol w:w="2380"/>
      </w:tblGrid>
      <w:tr w:rsidR="00D62E01" w:rsidRPr="002502C1" w14:paraId="2C567982" w14:textId="77777777" w:rsidTr="000772A4">
        <w:tc>
          <w:tcPr>
            <w:tcW w:w="2268" w:type="dxa"/>
          </w:tcPr>
          <w:p w14:paraId="4DDEDCA1" w14:textId="77777777" w:rsidR="00D62E01" w:rsidRPr="002502C1" w:rsidRDefault="00CC16A7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885458630"/>
                <w:placeholder>
                  <w:docPart w:val="C0BBF56698E44842AD4E5D123103CDE3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111" w:type="dxa"/>
          </w:tcPr>
          <w:p w14:paraId="79C2EBA5" w14:textId="77777777" w:rsidR="00D62E01" w:rsidRPr="002502C1" w:rsidRDefault="00CC16A7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377673507"/>
                <w:placeholder>
                  <w:docPart w:val="49321B5467764F4FAAD5A592AFF3756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559" w:type="dxa"/>
          </w:tcPr>
          <w:p w14:paraId="45D70D01" w14:textId="77777777" w:rsidR="00D62E01" w:rsidRPr="002502C1" w:rsidRDefault="00CC16A7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765931208"/>
                <w:placeholder>
                  <w:docPart w:val="BE00D2A5FBA249679E54C9010DCF86F6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80" w:type="dxa"/>
          </w:tcPr>
          <w:p w14:paraId="661AC723" w14:textId="77777777" w:rsidR="00D62E01" w:rsidRPr="002502C1" w:rsidRDefault="00CC16A7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858592925"/>
                <w:placeholder>
                  <w:docPart w:val="D0DFAE5CD5EB4E8BA5667BB18EF8B6A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0C804A5E" w14:textId="77777777" w:rsidR="00D62E01" w:rsidRPr="002502C1" w:rsidRDefault="00CC16A7" w:rsidP="00D62E01">
      <w:pPr>
        <w:pStyle w:val="Ttulo4"/>
        <w:rPr>
          <w:noProof/>
        </w:rPr>
      </w:pPr>
      <w:sdt>
        <w:sdtPr>
          <w:rPr>
            <w:noProof/>
          </w:rPr>
          <w:id w:val="-98801915"/>
          <w:placeholder>
            <w:docPart w:val="A9405483AC564CE2A36C0D8386999461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-1975671269"/>
        <w:placeholder>
          <w:docPart w:val="64DB1F42B52846FBB8DF2F356AB6C11D"/>
        </w:placeholder>
        <w:temporary/>
        <w:showingPlcHdr/>
        <w15:appearance w15:val="hidden"/>
      </w:sdtPr>
      <w:sdtEndPr/>
      <w:sdtContent>
        <w:p w14:paraId="30B1BF55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2E05E8C9" w14:textId="77777777" w:rsidR="00D62E01" w:rsidRPr="002502C1" w:rsidRDefault="00CC16A7" w:rsidP="003A5206">
      <w:pPr>
        <w:pStyle w:val="Ttulo4"/>
        <w:keepLines/>
        <w:pageBreakBefore/>
        <w:rPr>
          <w:noProof/>
        </w:rPr>
      </w:pPr>
      <w:sdt>
        <w:sdtPr>
          <w:rPr>
            <w:noProof/>
          </w:rPr>
          <w:id w:val="-1388485399"/>
          <w:placeholder>
            <w:docPart w:val="E593D191B54B41C1B3142CC347CD1DC0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873522740"/>
        <w:placeholder>
          <w:docPart w:val="E7365B0E001D4D049E648A898A2C029D"/>
        </w:placeholder>
        <w:temporary/>
        <w:showingPlcHdr/>
        <w15:appearance w15:val="hidden"/>
      </w:sdtPr>
      <w:sdtEndPr/>
      <w:sdtContent>
        <w:p w14:paraId="33C036BF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6515F34F" w14:textId="77777777" w:rsidTr="00250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7000FB0D" w14:textId="77777777" w:rsidR="00D60069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74389350"/>
                <w:placeholder>
                  <w:docPart w:val="9AAAF7B9FF56428794956613860BAA7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70AC0E5E" w14:textId="77777777" w:rsidR="00D60069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996212571"/>
                <w:placeholder>
                  <w:docPart w:val="D7314B12E81C421197D247562ADEAF5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13B014AD" w14:textId="77777777" w:rsidR="00D60069" w:rsidRPr="002502C1" w:rsidRDefault="00CC16A7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29936015"/>
                <w:placeholder>
                  <w:docPart w:val="F4630F4AC10D458BB18DECF13CA98BA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1F995D43" w14:textId="77777777" w:rsidTr="002502C1">
        <w:tc>
          <w:tcPr>
            <w:tcW w:w="3119" w:type="dxa"/>
          </w:tcPr>
          <w:p w14:paraId="1623FBF6" w14:textId="77777777" w:rsidR="00D60069" w:rsidRPr="002502C1" w:rsidRDefault="00CC16A7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22805837"/>
                <w:placeholder>
                  <w:docPart w:val="82226A5EFAD0421B97FFA2B61FEB63C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D85D32C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09015127"/>
                <w:placeholder>
                  <w:docPart w:val="C0B90ACC1ACB4530AFAAE6CF765A06F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120331C7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780834151"/>
                <w:placeholder>
                  <w:docPart w:val="265E9C63C20B469E8E93A86776EA21D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6FE3EC30" w14:textId="77777777" w:rsidTr="002502C1">
        <w:tc>
          <w:tcPr>
            <w:tcW w:w="3119" w:type="dxa"/>
          </w:tcPr>
          <w:p w14:paraId="599B8F22" w14:textId="77777777" w:rsidR="00D60069" w:rsidRPr="002502C1" w:rsidRDefault="00CC16A7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17053139"/>
                <w:placeholder>
                  <w:docPart w:val="6A3C4D540AD3441E8E8A097149D309A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3FCEE33E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974819821"/>
                <w:placeholder>
                  <w:docPart w:val="3745CDC6771A402099B498A630A7539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7EF09DD5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089308141"/>
                <w:placeholder>
                  <w:docPart w:val="B3DC4FC72D2E45A0B8469F64C4B3507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12B701D" w14:textId="77777777" w:rsidTr="002502C1">
        <w:tc>
          <w:tcPr>
            <w:tcW w:w="3119" w:type="dxa"/>
            <w:tcMar>
              <w:bottom w:w="288" w:type="dxa"/>
            </w:tcMar>
          </w:tcPr>
          <w:p w14:paraId="15E8D85D" w14:textId="77777777" w:rsidR="00D60069" w:rsidRPr="002502C1" w:rsidRDefault="00CC16A7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792125055"/>
                <w:placeholder>
                  <w:docPart w:val="C6B14FF9131040FE8459530C8C5086D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0C1230E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90714860"/>
                <w:placeholder>
                  <w:docPart w:val="9637DB1099DD482EB401247DFE0F326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2C6A9D90" w14:textId="77777777" w:rsidR="00D60069" w:rsidRPr="002502C1" w:rsidRDefault="00CC16A7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07479912"/>
                <w:placeholder>
                  <w:docPart w:val="8DD3B4C3ABFC468B835E37618968AEC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p w14:paraId="4A78B0FF" w14:textId="77777777" w:rsidR="002B2D13" w:rsidRPr="002502C1" w:rsidRDefault="00CC16A7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A3F492BCD7E34E41B6A4D6F3A90C30A9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Otra información</w:t>
          </w:r>
        </w:sdtContent>
      </w:sdt>
    </w:p>
    <w:p w14:paraId="132B03C7" w14:textId="77777777" w:rsidR="002B2D13" w:rsidRPr="002502C1" w:rsidRDefault="00CC16A7">
      <w:pPr>
        <w:pStyle w:val="Ttulo4"/>
        <w:rPr>
          <w:noProof/>
        </w:rPr>
      </w:pPr>
      <w:sdt>
        <w:sdtPr>
          <w:rPr>
            <w:noProof/>
          </w:rPr>
          <w:id w:val="2125887421"/>
          <w:placeholder>
            <w:docPart w:val="A5B8D2F9923F451FA55BA885CC7CD3F8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Observadores:</w:t>
          </w:r>
        </w:sdtContent>
      </w:sdt>
    </w:p>
    <w:sdt>
      <w:sdtPr>
        <w:rPr>
          <w:noProof/>
        </w:rPr>
        <w:id w:val="-1335213840"/>
        <w:placeholder>
          <w:docPart w:val="71292AE167314422804929C40F1F3E12"/>
        </w:placeholder>
        <w:temporary/>
        <w:showingPlcHdr/>
        <w15:appearance w15:val="hidden"/>
      </w:sdtPr>
      <w:sdtEndPr/>
      <w:sdtContent>
        <w:p w14:paraId="743C944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el nombre de los observadores aquí.</w:t>
          </w:r>
        </w:p>
      </w:sdtContent>
    </w:sdt>
    <w:p w14:paraId="531231DA" w14:textId="77777777" w:rsidR="002B2D13" w:rsidRPr="002502C1" w:rsidRDefault="00CC16A7">
      <w:pPr>
        <w:pStyle w:val="Ttulo4"/>
        <w:rPr>
          <w:noProof/>
        </w:rPr>
      </w:pPr>
      <w:sdt>
        <w:sdtPr>
          <w:rPr>
            <w:noProof/>
          </w:rPr>
          <w:id w:val="-671956156"/>
          <w:placeholder>
            <w:docPart w:val="D7509923D94C43EE89076AC9077EBFDF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Recursos:</w:t>
          </w:r>
        </w:sdtContent>
      </w:sdt>
    </w:p>
    <w:sdt>
      <w:sdtPr>
        <w:rPr>
          <w:noProof/>
        </w:rPr>
        <w:id w:val="-1742867320"/>
        <w:placeholder>
          <w:docPart w:val="5E8DBE6C7E1E492399232275852858A4"/>
        </w:placeholder>
        <w:temporary/>
        <w:showingPlcHdr/>
        <w15:appearance w15:val="hidden"/>
      </w:sdtPr>
      <w:sdtEndPr/>
      <w:sdtContent>
        <w:p w14:paraId="7C0F56FA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Indique los recursos aquí.</w:t>
          </w:r>
        </w:p>
      </w:sdtContent>
    </w:sdt>
    <w:p w14:paraId="7388AC67" w14:textId="77777777" w:rsidR="002B2D13" w:rsidRPr="002502C1" w:rsidRDefault="00CC16A7">
      <w:pPr>
        <w:pStyle w:val="Ttulo4"/>
        <w:rPr>
          <w:noProof/>
        </w:rPr>
      </w:pPr>
      <w:sdt>
        <w:sdtPr>
          <w:rPr>
            <w:noProof/>
          </w:rPr>
          <w:id w:val="1633520843"/>
          <w:placeholder>
            <w:docPart w:val="CA1D5DB4F1054949A9A0225A149DEBE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Notas especiales:</w:t>
          </w:r>
        </w:sdtContent>
      </w:sdt>
    </w:p>
    <w:p w14:paraId="5D4AE7B9" w14:textId="44C4E9D2" w:rsidR="002B2D13" w:rsidRPr="002502C1" w:rsidRDefault="002B2D13">
      <w:pPr>
        <w:rPr>
          <w:noProof/>
        </w:rPr>
      </w:pPr>
    </w:p>
    <w:sectPr w:rsidR="002B2D13" w:rsidRPr="002502C1" w:rsidSect="00222B7B">
      <w:footerReference w:type="default" r:id="rId10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B1C6C" w14:textId="77777777" w:rsidR="00CC16A7" w:rsidRDefault="00CC16A7">
      <w:pPr>
        <w:spacing w:before="0" w:after="0"/>
      </w:pPr>
      <w:r>
        <w:separator/>
      </w:r>
    </w:p>
  </w:endnote>
  <w:endnote w:type="continuationSeparator" w:id="0">
    <w:p w14:paraId="2FFB066B" w14:textId="77777777" w:rsidR="00CC16A7" w:rsidRDefault="00CC16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72998" w14:textId="77777777" w:rsidR="00CC16A7" w:rsidRDefault="00CC16A7">
      <w:pPr>
        <w:spacing w:before="0" w:after="0"/>
      </w:pPr>
      <w:r>
        <w:separator/>
      </w:r>
    </w:p>
  </w:footnote>
  <w:footnote w:type="continuationSeparator" w:id="0">
    <w:p w14:paraId="486D229D" w14:textId="77777777" w:rsidR="00CC16A7" w:rsidRDefault="00CC16A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B62CFC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275FB"/>
    <w:rsid w:val="00066B8D"/>
    <w:rsid w:val="000772A4"/>
    <w:rsid w:val="0010499A"/>
    <w:rsid w:val="00167474"/>
    <w:rsid w:val="001E0877"/>
    <w:rsid w:val="001F6469"/>
    <w:rsid w:val="00222B7B"/>
    <w:rsid w:val="002502C1"/>
    <w:rsid w:val="0026689C"/>
    <w:rsid w:val="002B2D13"/>
    <w:rsid w:val="00310D6A"/>
    <w:rsid w:val="0031432C"/>
    <w:rsid w:val="0034721D"/>
    <w:rsid w:val="003A5206"/>
    <w:rsid w:val="003D58DA"/>
    <w:rsid w:val="003D5BF7"/>
    <w:rsid w:val="003F257D"/>
    <w:rsid w:val="004C7EE0"/>
    <w:rsid w:val="00514D2C"/>
    <w:rsid w:val="005961D7"/>
    <w:rsid w:val="005A7328"/>
    <w:rsid w:val="005E3D6B"/>
    <w:rsid w:val="005E7008"/>
    <w:rsid w:val="006344A8"/>
    <w:rsid w:val="00660EF4"/>
    <w:rsid w:val="006614BD"/>
    <w:rsid w:val="00734EEC"/>
    <w:rsid w:val="007D4E7D"/>
    <w:rsid w:val="007F04FA"/>
    <w:rsid w:val="008343C1"/>
    <w:rsid w:val="00847612"/>
    <w:rsid w:val="00A503DE"/>
    <w:rsid w:val="00B5556D"/>
    <w:rsid w:val="00B82DD5"/>
    <w:rsid w:val="00BA2D5C"/>
    <w:rsid w:val="00C07994"/>
    <w:rsid w:val="00C10185"/>
    <w:rsid w:val="00C34FAF"/>
    <w:rsid w:val="00C70D85"/>
    <w:rsid w:val="00C816C9"/>
    <w:rsid w:val="00CA7AF0"/>
    <w:rsid w:val="00CC16A7"/>
    <w:rsid w:val="00CE3CAD"/>
    <w:rsid w:val="00D40CE9"/>
    <w:rsid w:val="00D60069"/>
    <w:rsid w:val="00D62E01"/>
    <w:rsid w:val="00D661EE"/>
    <w:rsid w:val="00E048B4"/>
    <w:rsid w:val="00E5771F"/>
    <w:rsid w:val="00EB670E"/>
    <w:rsid w:val="00EB70A4"/>
    <w:rsid w:val="00EC68C8"/>
    <w:rsid w:val="00ED4123"/>
    <w:rsid w:val="00F434DD"/>
    <w:rsid w:val="00FA0FCB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B7B"/>
    <w:pPr>
      <w:spacing w:line="216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B3414CC35A4605B2AF583C3734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63987-B7B0-4CEE-9CD3-4D70417FB09D}"/>
      </w:docPartPr>
      <w:docPartBody>
        <w:p w:rsidR="005C40A1" w:rsidRDefault="00FE20DE">
          <w:pPr>
            <w:pStyle w:val="9DB3414CC35A4605B2AF583C3734D35F"/>
          </w:pPr>
          <w:r w:rsidRPr="002502C1">
            <w:rPr>
              <w:noProof/>
              <w:lang w:bidi="es-ES"/>
            </w:rPr>
            <w:t>Fecha</w:t>
          </w:r>
        </w:p>
      </w:docPartBody>
    </w:docPart>
    <w:docPart>
      <w:docPartPr>
        <w:name w:val="4D6DD27D17544FD7AA00DB975294A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D4115-27B8-4049-83C4-4EF994CEDE46}"/>
      </w:docPartPr>
      <w:docPartBody>
        <w:p w:rsidR="005C40A1" w:rsidRDefault="00FE20DE">
          <w:pPr>
            <w:pStyle w:val="4D6DD27D17544FD7AA00DB975294AF77"/>
          </w:pPr>
          <w:r w:rsidRPr="002502C1">
            <w:rPr>
              <w:noProof/>
              <w:lang w:bidi="es-ES"/>
            </w:rPr>
            <w:t>Hora</w:t>
          </w:r>
        </w:p>
      </w:docPartBody>
    </w:docPart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5C40A1" w:rsidRDefault="00FE20DE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5C40A1" w:rsidRDefault="00FE20DE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944CC025DC63453E8E78883A24594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506B3-80D1-4E34-B7C4-546FC913C4EC}"/>
      </w:docPartPr>
      <w:docPartBody>
        <w:p w:rsidR="005C40A1" w:rsidRDefault="00FE20DE">
          <w:pPr>
            <w:pStyle w:val="944CC025DC63453E8E78883A245940CF"/>
          </w:pPr>
          <w:r w:rsidRPr="002502C1">
            <w:rPr>
              <w:noProof/>
              <w:lang w:bidi="es-ES"/>
            </w:rPr>
            <w:t>Escriba el nombre del organizador de la reunión aquí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5C40A1" w:rsidRDefault="00FE20DE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FD3F415EF06B43108666AB566F66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7AED-9848-46A1-8E50-5257855648B7}"/>
      </w:docPartPr>
      <w:docPartBody>
        <w:p w:rsidR="005C40A1" w:rsidRDefault="00FE20DE">
          <w:pPr>
            <w:pStyle w:val="FD3F415EF06B43108666AB566F66CD67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ADE27D91B5FC470F9018FCFDBB149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892C9-9258-455F-BCF9-AA05CEF40F1E}"/>
      </w:docPartPr>
      <w:docPartBody>
        <w:p w:rsidR="005C40A1" w:rsidRDefault="00FE20DE">
          <w:pPr>
            <w:pStyle w:val="ADE27D91B5FC470F9018FCFDBB149BA1"/>
          </w:pPr>
          <w:r w:rsidRPr="002502C1">
            <w:rPr>
              <w:noProof/>
              <w:lang w:bidi="es-ES"/>
            </w:rPr>
            <w:t>Escriba el nombre del responsable de la reunión aquí</w:t>
          </w:r>
        </w:p>
      </w:docPartBody>
    </w:docPart>
    <w:docPart>
      <w:docPartPr>
        <w:name w:val="5793AEB43D8A4F638EF9F94B918A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1673F-3E2C-49AE-8182-841CC996D0B3}"/>
      </w:docPartPr>
      <w:docPartBody>
        <w:p w:rsidR="005C40A1" w:rsidRDefault="00FE20DE">
          <w:pPr>
            <w:pStyle w:val="5793AEB43D8A4F638EF9F94B918A5632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DE5B47FE13B439B8983A408B344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A63B-9055-473C-BEDE-D627CBC45CCB}"/>
      </w:docPartPr>
      <w:docPartBody>
        <w:p w:rsidR="005C40A1" w:rsidRDefault="00FE20DE">
          <w:pPr>
            <w:pStyle w:val="DDE5B47FE13B439B8983A408B3445512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  <w:docPart>
      <w:docPartPr>
        <w:name w:val="C67EF47797164643B9B71736AF79E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9C80F-12F7-4BA8-9598-CE82F0F62F4D}"/>
      </w:docPartPr>
      <w:docPartBody>
        <w:p w:rsidR="005C40A1" w:rsidRDefault="00FE20DE">
          <w:pPr>
            <w:pStyle w:val="C67EF47797164643B9B71736AF79EC15"/>
          </w:pPr>
          <w:r w:rsidRPr="002502C1">
            <w:rPr>
              <w:noProof/>
              <w:lang w:bidi="es-ES"/>
            </w:rPr>
            <w:t>Escriba el nombre del controlador del tiempo de la reunión aquí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5C40A1" w:rsidRDefault="00FE20DE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5C40A1" w:rsidRDefault="00FE20DE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67808A8583994A239BD69225EF6CE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98C7C-5BEC-4A34-8D88-9553B9BF3655}"/>
      </w:docPartPr>
      <w:docPartBody>
        <w:p w:rsidR="005C40A1" w:rsidRDefault="00FE20DE">
          <w:pPr>
            <w:pStyle w:val="67808A8583994A239BD69225EF6CE372"/>
          </w:pPr>
          <w:r w:rsidRPr="002502C1">
            <w:rPr>
              <w:noProof/>
              <w:lang w:bidi="es-ES"/>
            </w:rPr>
            <w:t>Escriba aquí la lista de lectura</w:t>
          </w:r>
        </w:p>
      </w:docPartBody>
    </w:docPart>
    <w:docPart>
      <w:docPartPr>
        <w:name w:val="7B50A9F1953349C598B2617DEC3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8B2E8-3112-4BEF-BC7D-CBC616E3818E}"/>
      </w:docPartPr>
      <w:docPartBody>
        <w:p w:rsidR="005C40A1" w:rsidRDefault="00FE20DE">
          <w:pPr>
            <w:pStyle w:val="7B50A9F1953349C598B2617DEC35BE7A"/>
          </w:pPr>
          <w:r w:rsidRPr="002502C1">
            <w:rPr>
              <w:noProof/>
              <w:lang w:bidi="es-ES"/>
            </w:rPr>
            <w:t>Traiga:</w:t>
          </w:r>
        </w:p>
      </w:docPartBody>
    </w:docPart>
    <w:docPart>
      <w:docPartPr>
        <w:name w:val="E96246C814684782838FB8624CE89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2500F-D2F5-4D10-92C3-6888CDD95096}"/>
      </w:docPartPr>
      <w:docPartBody>
        <w:p w:rsidR="005C40A1" w:rsidRDefault="00FE20DE">
          <w:pPr>
            <w:pStyle w:val="E96246C814684782838FB8624CE89674"/>
          </w:pPr>
          <w:r w:rsidRPr="002502C1">
            <w:rPr>
              <w:noProof/>
              <w:lang w:bidi="es-ES"/>
            </w:rPr>
            <w:t>Escriba los artículos que se deben llevar a la reunión aquí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5C40A1" w:rsidRDefault="00FE20DE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5C40A1" w:rsidRDefault="00FE20DE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5C40A1" w:rsidRDefault="00FE20DE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1FF8CA68CDA242A3B7E32D89E8DF4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1F3BA-6154-4E6D-AAD1-8EEC1C7CA831}"/>
      </w:docPartPr>
      <w:docPartBody>
        <w:p w:rsidR="005C40A1" w:rsidRDefault="00FE20DE">
          <w:pPr>
            <w:pStyle w:val="1FF8CA68CDA242A3B7E32D89E8DF450E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5C40A1" w:rsidRDefault="00FE20DE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2003A7850786413FA9A2F5A9186D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703EC-76BE-4E8D-9207-80AFC65433E4}"/>
      </w:docPartPr>
      <w:docPartBody>
        <w:p w:rsidR="005C40A1" w:rsidRDefault="00FE20DE">
          <w:pPr>
            <w:pStyle w:val="2003A7850786413FA9A2F5A9186DC8B2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D063E567B58F4EA1B3ADA7DA714F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8CEE-3C66-4BAF-9535-7BEEA4454F6A}"/>
      </w:docPartPr>
      <w:docPartBody>
        <w:p w:rsidR="005C40A1" w:rsidRDefault="00FE20DE">
          <w:pPr>
            <w:pStyle w:val="D063E567B58F4EA1B3ADA7DA714F019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DF2D3B57F164354AC639A51D1F9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DBA6F-6772-4C27-BC6A-523AEA12D779}"/>
      </w:docPartPr>
      <w:docPartBody>
        <w:p w:rsidR="005C40A1" w:rsidRDefault="00FE20DE">
          <w:pPr>
            <w:pStyle w:val="DDF2D3B57F164354AC639A51D1F99CA2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BE5AAB5D1A224F32B64D8CA6D199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A722-16A1-4084-887F-D056A442B48E}"/>
      </w:docPartPr>
      <w:docPartBody>
        <w:p w:rsidR="005C40A1" w:rsidRDefault="00FE20DE">
          <w:pPr>
            <w:pStyle w:val="BE5AAB5D1A224F32B64D8CA6D19961A7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26056169046F492F89D9EDA8D039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53DDE-11AA-4709-A336-01D04078FA0F}"/>
      </w:docPartPr>
      <w:docPartBody>
        <w:p w:rsidR="005C40A1" w:rsidRDefault="00FE20DE">
          <w:pPr>
            <w:pStyle w:val="26056169046F492F89D9EDA8D039E91E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EB3C780ABEE4B0B98DD27521F977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B65CC-B18A-42B7-AE71-BCCC4427A57F}"/>
      </w:docPartPr>
      <w:docPartBody>
        <w:p w:rsidR="005C40A1" w:rsidRDefault="00FE20DE">
          <w:pPr>
            <w:pStyle w:val="3EB3C780ABEE4B0B98DD27521F97702C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4D677650085D4EAF933C80B81E075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2733-9C56-4D9A-80F0-63446688D3E7}"/>
      </w:docPartPr>
      <w:docPartBody>
        <w:p w:rsidR="005C40A1" w:rsidRDefault="00FE20DE">
          <w:pPr>
            <w:pStyle w:val="4D677650085D4EAF933C80B81E0759D2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BE9E9E41EE6D4555BE73805DA1BE8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7F931-A87F-4301-82F9-45D6F3C13A87}"/>
      </w:docPartPr>
      <w:docPartBody>
        <w:p w:rsidR="005C40A1" w:rsidRDefault="00FE20DE">
          <w:pPr>
            <w:pStyle w:val="BE9E9E41EE6D4555BE73805DA1BE8D1A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02A9DDC4FFB0431AA4CD04646E126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FACD9-B155-416D-B600-F10FE4116164}"/>
      </w:docPartPr>
      <w:docPartBody>
        <w:p w:rsidR="005C40A1" w:rsidRDefault="00FE20DE">
          <w:pPr>
            <w:pStyle w:val="02A9DDC4FFB0431AA4CD04646E12639D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EEC576A487B64FD1B714FF270137B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C7FC6-29F7-490F-B553-F4422CDE16C1}"/>
      </w:docPartPr>
      <w:docPartBody>
        <w:p w:rsidR="005C40A1" w:rsidRDefault="00FE20DE">
          <w:pPr>
            <w:pStyle w:val="EEC576A487B64FD1B714FF270137B754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2E00DB01F92049B3AD5B3C07B4D03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A1011-6269-4233-9035-D3D9150E4ED3}"/>
      </w:docPartPr>
      <w:docPartBody>
        <w:p w:rsidR="005C40A1" w:rsidRDefault="00FE20DE">
          <w:pPr>
            <w:pStyle w:val="2E00DB01F92049B3AD5B3C07B4D0394D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C1670387BD4B46C8BB1D36C21C656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CB899-44E8-4546-953B-941FBB8F5E00}"/>
      </w:docPartPr>
      <w:docPartBody>
        <w:p w:rsidR="005C40A1" w:rsidRDefault="00FE20DE">
          <w:pPr>
            <w:pStyle w:val="C1670387BD4B46C8BB1D36C21C65618F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E75CC8A56BC04A5BA585F603C3F32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017E7-6525-42B1-AF6E-9D6643A50076}"/>
      </w:docPartPr>
      <w:docPartBody>
        <w:p w:rsidR="005C40A1" w:rsidRDefault="00FE20DE">
          <w:pPr>
            <w:pStyle w:val="E75CC8A56BC04A5BA585F603C3F323F5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7A7543611D1B4B44900FDC14CF99A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3111-52E3-472D-A2FD-69867EC353CE}"/>
      </w:docPartPr>
      <w:docPartBody>
        <w:p w:rsidR="005C40A1" w:rsidRDefault="00FE20DE">
          <w:pPr>
            <w:pStyle w:val="7A7543611D1B4B44900FDC14CF99A593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39DA11F047F845B98C91F83CF5307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EB51C-6750-4B3A-928D-15620152836A}"/>
      </w:docPartPr>
      <w:docPartBody>
        <w:p w:rsidR="005C40A1" w:rsidRDefault="00FE20DE">
          <w:pPr>
            <w:pStyle w:val="39DA11F047F845B98C91F83CF5307E59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E8268B877C694B8A924468F408BD0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AC3DC-FA19-449A-AC07-C613281D282F}"/>
      </w:docPartPr>
      <w:docPartBody>
        <w:p w:rsidR="005C40A1" w:rsidRDefault="00FE20DE">
          <w:pPr>
            <w:pStyle w:val="E8268B877C694B8A924468F408BD03C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149423C048BA4F7B8E23C3C6920F1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1C227-E799-4BB2-A80B-7C71FB8CACBE}"/>
      </w:docPartPr>
      <w:docPartBody>
        <w:p w:rsidR="005C40A1" w:rsidRDefault="00FE20DE">
          <w:pPr>
            <w:pStyle w:val="149423C048BA4F7B8E23C3C6920F197C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401BAEA899054BF6AF2BFBB7EFD0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41A44-EEEE-4CD4-A2EE-9097186A0496}"/>
      </w:docPartPr>
      <w:docPartBody>
        <w:p w:rsidR="005C40A1" w:rsidRDefault="00FE20DE">
          <w:pPr>
            <w:pStyle w:val="401BAEA899054BF6AF2BFBB7EFD0F18F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B3D002F01DF947FCA87716EE50252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5A3E9-E67F-4AE0-93CF-DA5E6584F67F}"/>
      </w:docPartPr>
      <w:docPartBody>
        <w:p w:rsidR="005C40A1" w:rsidRDefault="00FE20DE">
          <w:pPr>
            <w:pStyle w:val="B3D002F01DF947FCA87716EE5025247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A664B5AD64214513BD3595A8CD856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E8B96-CB78-4599-91E5-9173972B2823}"/>
      </w:docPartPr>
      <w:docPartBody>
        <w:p w:rsidR="005C40A1" w:rsidRDefault="00FE20DE">
          <w:pPr>
            <w:pStyle w:val="A664B5AD64214513BD3595A8CD856FEF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11B73126D424F3D9B2FBC0E9ACE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1801-25D9-4BBB-999A-4CE36064EE68}"/>
      </w:docPartPr>
      <w:docPartBody>
        <w:p w:rsidR="005C40A1" w:rsidRDefault="00FE20DE">
          <w:pPr>
            <w:pStyle w:val="211B73126D424F3D9B2FBC0E9ACE6218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8D9E3FFD121745F5B1EEF5B8A0F20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D65E9-3069-4EED-9858-835D2D894458}"/>
      </w:docPartPr>
      <w:docPartBody>
        <w:p w:rsidR="005C40A1" w:rsidRDefault="00FE20DE">
          <w:pPr>
            <w:pStyle w:val="8D9E3FFD121745F5B1EEF5B8A0F201D4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7D9E163C1838416FAFBB67B8228F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24D92-CA68-4010-9AE8-E0F9EBA3848F}"/>
      </w:docPartPr>
      <w:docPartBody>
        <w:p w:rsidR="005C40A1" w:rsidRDefault="00FE20DE">
          <w:pPr>
            <w:pStyle w:val="7D9E163C1838416FAFBB67B8228FF328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1A8671EE2C9A4DFEA9CA2399A6573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0DF95-B1CE-43D9-96DA-E81EA571C1E9}"/>
      </w:docPartPr>
      <w:docPartBody>
        <w:p w:rsidR="005C40A1" w:rsidRDefault="00FE20DE">
          <w:pPr>
            <w:pStyle w:val="1A8671EE2C9A4DFEA9CA2399A657304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0BBF56698E44842AD4E5D123103C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93BAD-4332-4334-A36E-C06E08842DDA}"/>
      </w:docPartPr>
      <w:docPartBody>
        <w:p w:rsidR="005C40A1" w:rsidRDefault="00FE20DE">
          <w:pPr>
            <w:pStyle w:val="C0BBF56698E44842AD4E5D123103CDE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49321B5467764F4FAAD5A592AFF37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DBA6C-0231-4E22-85F4-E97354F18BF1}"/>
      </w:docPartPr>
      <w:docPartBody>
        <w:p w:rsidR="005C40A1" w:rsidRDefault="00FE20DE">
          <w:pPr>
            <w:pStyle w:val="49321B5467764F4FAAD5A592AFF3756A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BE00D2A5FBA249679E54C9010DCF8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2DB96-61E1-462C-985D-6F4CD0D8151D}"/>
      </w:docPartPr>
      <w:docPartBody>
        <w:p w:rsidR="005C40A1" w:rsidRDefault="00FE20DE">
          <w:pPr>
            <w:pStyle w:val="BE00D2A5FBA249679E54C9010DCF86F6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D0DFAE5CD5EB4E8BA5667BB18EF8B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0B135-2A4D-4956-9426-192E8EAC5069}"/>
      </w:docPartPr>
      <w:docPartBody>
        <w:p w:rsidR="005C40A1" w:rsidRDefault="00FE20DE">
          <w:pPr>
            <w:pStyle w:val="D0DFAE5CD5EB4E8BA5667BB18EF8B6A4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A9405483AC564CE2A36C0D8386999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241E-E707-4363-A364-ADEAD2D7AF65}"/>
      </w:docPartPr>
      <w:docPartBody>
        <w:p w:rsidR="005C40A1" w:rsidRDefault="00FE20DE">
          <w:pPr>
            <w:pStyle w:val="A9405483AC564CE2A36C0D8386999461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64DB1F42B52846FBB8DF2F356AB6C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D57D0-8E51-4850-A9EB-6925D8636F2D}"/>
      </w:docPartPr>
      <w:docPartBody>
        <w:p w:rsidR="005C40A1" w:rsidRDefault="00FE20DE">
          <w:pPr>
            <w:pStyle w:val="64DB1F42B52846FBB8DF2F356AB6C11D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E593D191B54B41C1B3142CC347CD1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5530D-6296-4818-88BA-2F52E47D91B6}"/>
      </w:docPartPr>
      <w:docPartBody>
        <w:p w:rsidR="005C40A1" w:rsidRDefault="00FE20DE">
          <w:pPr>
            <w:pStyle w:val="E593D191B54B41C1B3142CC347CD1DC0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E7365B0E001D4D049E648A898A2C0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D0EBF-E62C-4300-9B77-455644E2FD7C}"/>
      </w:docPartPr>
      <w:docPartBody>
        <w:p w:rsidR="005C40A1" w:rsidRDefault="00FE20DE">
          <w:pPr>
            <w:pStyle w:val="E7365B0E001D4D049E648A898A2C029D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9AAAF7B9FF56428794956613860BA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323AE-39D7-47E1-9538-B01B245D6A20}"/>
      </w:docPartPr>
      <w:docPartBody>
        <w:p w:rsidR="005C40A1" w:rsidRDefault="00FE20DE">
          <w:pPr>
            <w:pStyle w:val="9AAAF7B9FF56428794956613860BAA7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7314B12E81C421197D247562ADE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3F4B-F5BC-40E1-82E9-D231D48E6396}"/>
      </w:docPartPr>
      <w:docPartBody>
        <w:p w:rsidR="005C40A1" w:rsidRDefault="00FE20DE">
          <w:pPr>
            <w:pStyle w:val="D7314B12E81C421197D247562ADEAF55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F4630F4AC10D458BB18DECF13CA98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2B9A8-99BC-4989-899F-C9DF8E4A34C3}"/>
      </w:docPartPr>
      <w:docPartBody>
        <w:p w:rsidR="005C40A1" w:rsidRDefault="00FE20DE">
          <w:pPr>
            <w:pStyle w:val="F4630F4AC10D458BB18DECF13CA98BAF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82226A5EFAD0421B97FFA2B61FEB6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2CE22-3074-49A6-A497-98BDDBA0EE4A}"/>
      </w:docPartPr>
      <w:docPartBody>
        <w:p w:rsidR="005C40A1" w:rsidRDefault="00FE20DE">
          <w:pPr>
            <w:pStyle w:val="82226A5EFAD0421B97FFA2B61FEB63C2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C0B90ACC1ACB4530AFAAE6CF765A0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77D8F-45FC-4728-8763-69DE3DA2121D}"/>
      </w:docPartPr>
      <w:docPartBody>
        <w:p w:rsidR="005C40A1" w:rsidRDefault="00FE20DE">
          <w:pPr>
            <w:pStyle w:val="C0B90ACC1ACB4530AFAAE6CF765A06F0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65E9C63C20B469E8E93A86776EA2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6C2F4-DE17-48F9-8500-4EA7B70BFD72}"/>
      </w:docPartPr>
      <w:docPartBody>
        <w:p w:rsidR="005C40A1" w:rsidRDefault="00FE20DE">
          <w:pPr>
            <w:pStyle w:val="265E9C63C20B469E8E93A86776EA21D2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6A3C4D540AD3441E8E8A097149D30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037E-CD96-4365-B5D5-1996B45D81C5}"/>
      </w:docPartPr>
      <w:docPartBody>
        <w:p w:rsidR="005C40A1" w:rsidRDefault="00FE20DE">
          <w:pPr>
            <w:pStyle w:val="6A3C4D540AD3441E8E8A097149D309A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3745CDC6771A402099B498A630A75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E3CFD-66B7-4014-8C76-0C67AB961978}"/>
      </w:docPartPr>
      <w:docPartBody>
        <w:p w:rsidR="005C40A1" w:rsidRDefault="00FE20DE">
          <w:pPr>
            <w:pStyle w:val="3745CDC6771A402099B498A630A75391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B3DC4FC72D2E45A0B8469F64C4B35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36178-620A-4CBD-93C2-F7AE07DBAF2B}"/>
      </w:docPartPr>
      <w:docPartBody>
        <w:p w:rsidR="005C40A1" w:rsidRDefault="00FE20DE">
          <w:pPr>
            <w:pStyle w:val="B3DC4FC72D2E45A0B8469F64C4B3507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6B14FF9131040FE8459530C8C50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9C4CE-DFDB-4C35-8630-5E335E13CDF2}"/>
      </w:docPartPr>
      <w:docPartBody>
        <w:p w:rsidR="005C40A1" w:rsidRDefault="00FE20DE">
          <w:pPr>
            <w:pStyle w:val="C6B14FF9131040FE8459530C8C5086D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9637DB1099DD482EB401247DFE0F3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14EC2-0523-4CD2-93E0-FB0CFC6FF70C}"/>
      </w:docPartPr>
      <w:docPartBody>
        <w:p w:rsidR="005C40A1" w:rsidRDefault="00FE20DE">
          <w:pPr>
            <w:pStyle w:val="9637DB1099DD482EB401247DFE0F3267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8DD3B4C3ABFC468B835E37618968A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DC096-161C-4C93-949A-2523DB39A766}"/>
      </w:docPartPr>
      <w:docPartBody>
        <w:p w:rsidR="005C40A1" w:rsidRDefault="00FE20DE">
          <w:pPr>
            <w:pStyle w:val="8DD3B4C3ABFC468B835E37618968AECC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A3F492BCD7E34E41B6A4D6F3A90C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4836-5722-46A4-BDC9-CB326A871EC3}"/>
      </w:docPartPr>
      <w:docPartBody>
        <w:p w:rsidR="005C40A1" w:rsidRDefault="00FE20DE">
          <w:pPr>
            <w:pStyle w:val="A3F492BCD7E34E41B6A4D6F3A90C30A9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  <w:docPart>
      <w:docPartPr>
        <w:name w:val="A5B8D2F9923F451FA55BA885CC7CD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DE157-B8A4-44AD-9E20-E70FF05B0F26}"/>
      </w:docPartPr>
      <w:docPartBody>
        <w:p w:rsidR="005C40A1" w:rsidRDefault="00FE20DE">
          <w:pPr>
            <w:pStyle w:val="A5B8D2F9923F451FA55BA885CC7CD3F8"/>
          </w:pPr>
          <w:r w:rsidRPr="002502C1">
            <w:rPr>
              <w:noProof/>
              <w:lang w:bidi="es-ES"/>
            </w:rPr>
            <w:t>Observadores:</w:t>
          </w:r>
        </w:p>
      </w:docPartBody>
    </w:docPart>
    <w:docPart>
      <w:docPartPr>
        <w:name w:val="71292AE167314422804929C40F1F3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6CA5A-7EA8-4254-9E31-E3C8272A4473}"/>
      </w:docPartPr>
      <w:docPartBody>
        <w:p w:rsidR="005C40A1" w:rsidRDefault="00FE20DE">
          <w:pPr>
            <w:pStyle w:val="71292AE167314422804929C40F1F3E12"/>
          </w:pPr>
          <w:r w:rsidRPr="002502C1">
            <w:rPr>
              <w:noProof/>
              <w:lang w:bidi="es-ES"/>
            </w:rPr>
            <w:t>Escriba el nombre de los observadores aquí.</w:t>
          </w:r>
        </w:p>
      </w:docPartBody>
    </w:docPart>
    <w:docPart>
      <w:docPartPr>
        <w:name w:val="D7509923D94C43EE89076AC9077EB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08D88-F1A6-473B-B153-FA5414F57340}"/>
      </w:docPartPr>
      <w:docPartBody>
        <w:p w:rsidR="005C40A1" w:rsidRDefault="00FE20DE">
          <w:pPr>
            <w:pStyle w:val="D7509923D94C43EE89076AC9077EBFDF"/>
          </w:pPr>
          <w:r w:rsidRPr="002502C1">
            <w:rPr>
              <w:noProof/>
              <w:lang w:bidi="es-ES"/>
            </w:rPr>
            <w:t>Recursos:</w:t>
          </w:r>
        </w:p>
      </w:docPartBody>
    </w:docPart>
    <w:docPart>
      <w:docPartPr>
        <w:name w:val="5E8DBE6C7E1E4923992322758528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196E3-70A9-4F2F-A4C8-9320DA7096C2}"/>
      </w:docPartPr>
      <w:docPartBody>
        <w:p w:rsidR="005C40A1" w:rsidRDefault="00FE20DE">
          <w:pPr>
            <w:pStyle w:val="5E8DBE6C7E1E492399232275852858A4"/>
          </w:pPr>
          <w:r w:rsidRPr="002502C1">
            <w:rPr>
              <w:noProof/>
              <w:lang w:bidi="es-ES"/>
            </w:rPr>
            <w:t>Indique los recursos aquí.</w:t>
          </w:r>
        </w:p>
      </w:docPartBody>
    </w:docPart>
    <w:docPart>
      <w:docPartPr>
        <w:name w:val="CA1D5DB4F1054949A9A0225A149D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11FBD-7DEF-4376-BFCC-D415951FC3E6}"/>
      </w:docPartPr>
      <w:docPartBody>
        <w:p w:rsidR="005C40A1" w:rsidRDefault="00FE20DE">
          <w:pPr>
            <w:pStyle w:val="CA1D5DB4F1054949A9A0225A149DEBE2"/>
          </w:pPr>
          <w:r w:rsidRPr="002502C1">
            <w:rPr>
              <w:noProof/>
              <w:lang w:bidi="es-ES"/>
            </w:rPr>
            <w:t>Notas especiales:</w:t>
          </w:r>
        </w:p>
      </w:docPartBody>
    </w:docPart>
    <w:docPart>
      <w:docPartPr>
        <w:name w:val="27256B6133EB4BFF8656BEDE53EB4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11D7B-944D-4D7B-9466-06C244176D62}"/>
      </w:docPartPr>
      <w:docPartBody>
        <w:p w:rsidR="00F23E04" w:rsidRDefault="005C40A1" w:rsidP="005C40A1">
          <w:pPr>
            <w:pStyle w:val="27256B6133EB4BFF8656BEDE53EB4FD0"/>
          </w:pPr>
          <w:r w:rsidRPr="002502C1">
            <w:rPr>
              <w:noProof/>
              <w:lang w:bidi="es-ES"/>
            </w:rPr>
            <w:t>Debate: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3136F1"/>
    <w:rsid w:val="005B4735"/>
    <w:rsid w:val="005C40A1"/>
    <w:rsid w:val="005E7008"/>
    <w:rsid w:val="00B5556D"/>
    <w:rsid w:val="00BF1B80"/>
    <w:rsid w:val="00EB70A4"/>
    <w:rsid w:val="00F23E04"/>
    <w:rsid w:val="00FE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51B1F55A17402EA05B9140E349C2AB">
    <w:name w:val="8451B1F55A17402EA05B9140E349C2AB"/>
  </w:style>
  <w:style w:type="paragraph" w:customStyle="1" w:styleId="9DB3414CC35A4605B2AF583C3734D35F">
    <w:name w:val="9DB3414CC35A4605B2AF583C3734D35F"/>
  </w:style>
  <w:style w:type="paragraph" w:customStyle="1" w:styleId="4D6DD27D17544FD7AA00DB975294AF77">
    <w:name w:val="4D6DD27D17544FD7AA00DB975294AF77"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944CC025DC63453E8E78883A245940CF">
    <w:name w:val="944CC025DC63453E8E78883A245940CF"/>
  </w:style>
  <w:style w:type="paragraph" w:customStyle="1" w:styleId="B89071A01FC1482680C5C7EC3AEDFB27">
    <w:name w:val="B89071A01FC1482680C5C7EC3AEDFB27"/>
  </w:style>
  <w:style w:type="paragraph" w:customStyle="1" w:styleId="7FED326DDF004A2780FE72A43FFB21FE">
    <w:name w:val="7FED326DDF004A2780FE72A43FFB21FE"/>
  </w:style>
  <w:style w:type="paragraph" w:customStyle="1" w:styleId="FD3F415EF06B43108666AB566F66CD67">
    <w:name w:val="FD3F415EF06B43108666AB566F66CD67"/>
  </w:style>
  <w:style w:type="paragraph" w:customStyle="1" w:styleId="ADE27D91B5FC470F9018FCFDBB149BA1">
    <w:name w:val="ADE27D91B5FC470F9018FCFDBB149BA1"/>
  </w:style>
  <w:style w:type="paragraph" w:customStyle="1" w:styleId="5793AEB43D8A4F638EF9F94B918A5632">
    <w:name w:val="5793AEB43D8A4F638EF9F94B918A5632"/>
  </w:style>
  <w:style w:type="paragraph" w:customStyle="1" w:styleId="F517F77D13F940BFA067751BF645B527">
    <w:name w:val="F517F77D13F940BFA067751BF645B527"/>
  </w:style>
  <w:style w:type="paragraph" w:customStyle="1" w:styleId="DDE5B47FE13B439B8983A408B3445512">
    <w:name w:val="DDE5B47FE13B439B8983A408B3445512"/>
  </w:style>
  <w:style w:type="paragraph" w:customStyle="1" w:styleId="C67EF47797164643B9B71736AF79EC15">
    <w:name w:val="C67EF47797164643B9B71736AF79EC15"/>
  </w:style>
  <w:style w:type="paragraph" w:customStyle="1" w:styleId="5643BBBF49794E4E961751108A01B57C">
    <w:name w:val="5643BBBF49794E4E961751108A01B57C"/>
  </w:style>
  <w:style w:type="paragraph" w:customStyle="1" w:styleId="DE075BBBCA8A43048BE1D5E0F0FBF456">
    <w:name w:val="DE075BBBCA8A43048BE1D5E0F0FBF456"/>
  </w:style>
  <w:style w:type="paragraph" w:customStyle="1" w:styleId="19B3B74634A145799CF23D0E68064129">
    <w:name w:val="19B3B74634A145799CF23D0E68064129"/>
  </w:style>
  <w:style w:type="paragraph" w:customStyle="1" w:styleId="67808A8583994A239BD69225EF6CE372">
    <w:name w:val="67808A8583994A239BD69225EF6CE372"/>
  </w:style>
  <w:style w:type="paragraph" w:customStyle="1" w:styleId="7B50A9F1953349C598B2617DEC35BE7A">
    <w:name w:val="7B50A9F1953349C598B2617DEC35BE7A"/>
  </w:style>
  <w:style w:type="paragraph" w:customStyle="1" w:styleId="E96246C814684782838FB8624CE89674">
    <w:name w:val="E96246C814684782838FB8624CE89674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8A12D3323FF54FBBAE1455DB6A3E4DB4">
    <w:name w:val="8A12D3323FF54FBBAE1455DB6A3E4DB4"/>
  </w:style>
  <w:style w:type="paragraph" w:customStyle="1" w:styleId="355844FE99974B2F9265B03103E88BB3">
    <w:name w:val="355844FE99974B2F9265B03103E88BB3"/>
  </w:style>
  <w:style w:type="paragraph" w:customStyle="1" w:styleId="1FF8CA68CDA242A3B7E32D89E8DF450E">
    <w:name w:val="1FF8CA68CDA242A3B7E32D89E8DF450E"/>
  </w:style>
  <w:style w:type="paragraph" w:customStyle="1" w:styleId="A2DB0B383B6B4C06B256A55124D9502F">
    <w:name w:val="A2DB0B383B6B4C06B256A55124D9502F"/>
  </w:style>
  <w:style w:type="paragraph" w:customStyle="1" w:styleId="1B08AA609C5F4A9E96DF5BD2A9AC02CF">
    <w:name w:val="1B08AA609C5F4A9E96DF5BD2A9AC02CF"/>
  </w:style>
  <w:style w:type="paragraph" w:customStyle="1" w:styleId="44CABD754CC94BBE8C1338D2E28551F2">
    <w:name w:val="44CABD754CC94BBE8C1338D2E28551F2"/>
  </w:style>
  <w:style w:type="paragraph" w:customStyle="1" w:styleId="2003A7850786413FA9A2F5A9186DC8B2">
    <w:name w:val="2003A7850786413FA9A2F5A9186DC8B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7B779E0481364D25809964D468DCC959">
    <w:name w:val="7B779E0481364D25809964D468DCC959"/>
  </w:style>
  <w:style w:type="paragraph" w:customStyle="1" w:styleId="EAD5FA38578844D8A4873FBC6114DCD8">
    <w:name w:val="EAD5FA38578844D8A4873FBC6114DCD8"/>
  </w:style>
  <w:style w:type="paragraph" w:customStyle="1" w:styleId="BE1A483352F8424B9803358E54374FD2">
    <w:name w:val="BE1A483352F8424B9803358E54374FD2"/>
  </w:style>
  <w:style w:type="paragraph" w:customStyle="1" w:styleId="5D4C15B598EE47489B8DA8A8FAABCC81">
    <w:name w:val="5D4C15B598EE47489B8DA8A8FAABCC81"/>
  </w:style>
  <w:style w:type="paragraph" w:customStyle="1" w:styleId="1E98BA0B993B48AC80EF64459654523B">
    <w:name w:val="1E98BA0B993B48AC80EF64459654523B"/>
  </w:style>
  <w:style w:type="paragraph" w:customStyle="1" w:styleId="5686886C16C94C078E08B6AB6752B8AC">
    <w:name w:val="5686886C16C94C078E08B6AB6752B8AC"/>
  </w:style>
  <w:style w:type="paragraph" w:customStyle="1" w:styleId="C1635488FDB843EF82174F3416B1CFFE">
    <w:name w:val="C1635488FDB843EF82174F3416B1CFFE"/>
  </w:style>
  <w:style w:type="paragraph" w:customStyle="1" w:styleId="3C14838E5FF34E79B71F2CBE8E2174DC">
    <w:name w:val="3C14838E5FF34E79B71F2CBE8E2174DC"/>
  </w:style>
  <w:style w:type="paragraph" w:customStyle="1" w:styleId="85E7CBD3B7BD46CA9E2FB0E95A7A4734">
    <w:name w:val="85E7CBD3B7BD46CA9E2FB0E95A7A4734"/>
  </w:style>
  <w:style w:type="paragraph" w:customStyle="1" w:styleId="26056169046F492F89D9EDA8D039E91E">
    <w:name w:val="26056169046F492F89D9EDA8D039E91E"/>
  </w:style>
  <w:style w:type="paragraph" w:customStyle="1" w:styleId="3EB3C780ABEE4B0B98DD27521F97702C">
    <w:name w:val="3EB3C780ABEE4B0B98DD27521F97702C"/>
  </w:style>
  <w:style w:type="paragraph" w:customStyle="1" w:styleId="4D677650085D4EAF933C80B81E0759D2">
    <w:name w:val="4D677650085D4EAF933C80B81E0759D2"/>
  </w:style>
  <w:style w:type="paragraph" w:customStyle="1" w:styleId="BE9E9E41EE6D4555BE73805DA1BE8D1A">
    <w:name w:val="BE9E9E41EE6D4555BE73805DA1BE8D1A"/>
  </w:style>
  <w:style w:type="paragraph" w:customStyle="1" w:styleId="02A9DDC4FFB0431AA4CD04646E12639D">
    <w:name w:val="02A9DDC4FFB0431AA4CD04646E12639D"/>
  </w:style>
  <w:style w:type="paragraph" w:customStyle="1" w:styleId="EEC576A487B64FD1B714FF270137B754">
    <w:name w:val="EEC576A487B64FD1B714FF270137B754"/>
  </w:style>
  <w:style w:type="paragraph" w:customStyle="1" w:styleId="2E00DB01F92049B3AD5B3C07B4D0394D">
    <w:name w:val="2E00DB01F92049B3AD5B3C07B4D0394D"/>
  </w:style>
  <w:style w:type="paragraph" w:customStyle="1" w:styleId="C1670387BD4B46C8BB1D36C21C65618F">
    <w:name w:val="C1670387BD4B46C8BB1D36C21C65618F"/>
  </w:style>
  <w:style w:type="paragraph" w:customStyle="1" w:styleId="E75CC8A56BC04A5BA585F603C3F323F5">
    <w:name w:val="E75CC8A56BC04A5BA585F603C3F323F5"/>
  </w:style>
  <w:style w:type="paragraph" w:customStyle="1" w:styleId="7A7543611D1B4B44900FDC14CF99A593">
    <w:name w:val="7A7543611D1B4B44900FDC14CF99A593"/>
  </w:style>
  <w:style w:type="paragraph" w:customStyle="1" w:styleId="39DA11F047F845B98C91F83CF5307E59">
    <w:name w:val="39DA11F047F845B98C91F83CF5307E59"/>
  </w:style>
  <w:style w:type="paragraph" w:customStyle="1" w:styleId="E8268B877C694B8A924468F408BD03C0">
    <w:name w:val="E8268B877C694B8A924468F408BD03C0"/>
  </w:style>
  <w:style w:type="paragraph" w:customStyle="1" w:styleId="149423C048BA4F7B8E23C3C6920F197C">
    <w:name w:val="149423C048BA4F7B8E23C3C6920F197C"/>
  </w:style>
  <w:style w:type="paragraph" w:customStyle="1" w:styleId="401BAEA899054BF6AF2BFBB7EFD0F18F">
    <w:name w:val="401BAEA899054BF6AF2BFBB7EFD0F18F"/>
  </w:style>
  <w:style w:type="paragraph" w:customStyle="1" w:styleId="B3D002F01DF947FCA87716EE5025247E">
    <w:name w:val="B3D002F01DF947FCA87716EE5025247E"/>
  </w:style>
  <w:style w:type="paragraph" w:customStyle="1" w:styleId="A664B5AD64214513BD3595A8CD856FEF">
    <w:name w:val="A664B5AD64214513BD3595A8CD856FEF"/>
  </w:style>
  <w:style w:type="paragraph" w:customStyle="1" w:styleId="211B73126D424F3D9B2FBC0E9ACE6218">
    <w:name w:val="211B73126D424F3D9B2FBC0E9ACE6218"/>
  </w:style>
  <w:style w:type="paragraph" w:customStyle="1" w:styleId="8D9E3FFD121745F5B1EEF5B8A0F201D4">
    <w:name w:val="8D9E3FFD121745F5B1EEF5B8A0F201D4"/>
  </w:style>
  <w:style w:type="paragraph" w:customStyle="1" w:styleId="7D9E163C1838416FAFBB67B8228FF328">
    <w:name w:val="7D9E163C1838416FAFBB67B8228FF328"/>
  </w:style>
  <w:style w:type="paragraph" w:customStyle="1" w:styleId="1A8671EE2C9A4DFEA9CA2399A6573044">
    <w:name w:val="1A8671EE2C9A4DFEA9CA2399A6573044"/>
  </w:style>
  <w:style w:type="paragraph" w:customStyle="1" w:styleId="C0BBF56698E44842AD4E5D123103CDE3">
    <w:name w:val="C0BBF56698E44842AD4E5D123103CDE3"/>
  </w:style>
  <w:style w:type="paragraph" w:customStyle="1" w:styleId="49321B5467764F4FAAD5A592AFF3756A">
    <w:name w:val="49321B5467764F4FAAD5A592AFF3756A"/>
  </w:style>
  <w:style w:type="paragraph" w:customStyle="1" w:styleId="BE00D2A5FBA249679E54C9010DCF86F6">
    <w:name w:val="BE00D2A5FBA249679E54C9010DCF86F6"/>
  </w:style>
  <w:style w:type="paragraph" w:customStyle="1" w:styleId="D0DFAE5CD5EB4E8BA5667BB18EF8B6A4">
    <w:name w:val="D0DFAE5CD5EB4E8BA5667BB18EF8B6A4"/>
  </w:style>
  <w:style w:type="paragraph" w:customStyle="1" w:styleId="A9405483AC564CE2A36C0D8386999461">
    <w:name w:val="A9405483AC564CE2A36C0D8386999461"/>
  </w:style>
  <w:style w:type="paragraph" w:customStyle="1" w:styleId="64DB1F42B52846FBB8DF2F356AB6C11D">
    <w:name w:val="64DB1F42B52846FBB8DF2F356AB6C11D"/>
  </w:style>
  <w:style w:type="paragraph" w:customStyle="1" w:styleId="E593D191B54B41C1B3142CC347CD1DC0">
    <w:name w:val="E593D191B54B41C1B3142CC347CD1DC0"/>
  </w:style>
  <w:style w:type="paragraph" w:customStyle="1" w:styleId="E7365B0E001D4D049E648A898A2C029D">
    <w:name w:val="E7365B0E001D4D049E648A898A2C029D"/>
  </w:style>
  <w:style w:type="paragraph" w:customStyle="1" w:styleId="9AAAF7B9FF56428794956613860BAA71">
    <w:name w:val="9AAAF7B9FF56428794956613860BAA71"/>
  </w:style>
  <w:style w:type="paragraph" w:customStyle="1" w:styleId="D7314B12E81C421197D247562ADEAF55">
    <w:name w:val="D7314B12E81C421197D247562ADEAF55"/>
  </w:style>
  <w:style w:type="paragraph" w:customStyle="1" w:styleId="F4630F4AC10D458BB18DECF13CA98BAF">
    <w:name w:val="F4630F4AC10D458BB18DECF13CA98BAF"/>
  </w:style>
  <w:style w:type="paragraph" w:customStyle="1" w:styleId="82226A5EFAD0421B97FFA2B61FEB63C2">
    <w:name w:val="82226A5EFAD0421B97FFA2B61FEB63C2"/>
  </w:style>
  <w:style w:type="paragraph" w:customStyle="1" w:styleId="C0B90ACC1ACB4530AFAAE6CF765A06F0">
    <w:name w:val="C0B90ACC1ACB4530AFAAE6CF765A06F0"/>
  </w:style>
  <w:style w:type="paragraph" w:customStyle="1" w:styleId="265E9C63C20B469E8E93A86776EA21D2">
    <w:name w:val="265E9C63C20B469E8E93A86776EA21D2"/>
  </w:style>
  <w:style w:type="paragraph" w:customStyle="1" w:styleId="6A3C4D540AD3441E8E8A097149D309A0">
    <w:name w:val="6A3C4D540AD3441E8E8A097149D309A0"/>
  </w:style>
  <w:style w:type="paragraph" w:customStyle="1" w:styleId="3745CDC6771A402099B498A630A75391">
    <w:name w:val="3745CDC6771A402099B498A630A75391"/>
  </w:style>
  <w:style w:type="paragraph" w:customStyle="1" w:styleId="B3DC4FC72D2E45A0B8469F64C4B35074">
    <w:name w:val="B3DC4FC72D2E45A0B8469F64C4B35074"/>
  </w:style>
  <w:style w:type="paragraph" w:customStyle="1" w:styleId="C6B14FF9131040FE8459530C8C5086DE">
    <w:name w:val="C6B14FF9131040FE8459530C8C5086DE"/>
  </w:style>
  <w:style w:type="paragraph" w:customStyle="1" w:styleId="9637DB1099DD482EB401247DFE0F3267">
    <w:name w:val="9637DB1099DD482EB401247DFE0F3267"/>
  </w:style>
  <w:style w:type="paragraph" w:customStyle="1" w:styleId="8DD3B4C3ABFC468B835E37618968AECC">
    <w:name w:val="8DD3B4C3ABFC468B835E37618968AECC"/>
  </w:style>
  <w:style w:type="paragraph" w:customStyle="1" w:styleId="A3F492BCD7E34E41B6A4D6F3A90C30A9">
    <w:name w:val="A3F492BCD7E34E41B6A4D6F3A90C30A9"/>
  </w:style>
  <w:style w:type="paragraph" w:customStyle="1" w:styleId="A5B8D2F9923F451FA55BA885CC7CD3F8">
    <w:name w:val="A5B8D2F9923F451FA55BA885CC7CD3F8"/>
  </w:style>
  <w:style w:type="paragraph" w:customStyle="1" w:styleId="71292AE167314422804929C40F1F3E12">
    <w:name w:val="71292AE167314422804929C40F1F3E12"/>
  </w:style>
  <w:style w:type="paragraph" w:customStyle="1" w:styleId="D7509923D94C43EE89076AC9077EBFDF">
    <w:name w:val="D7509923D94C43EE89076AC9077EBFDF"/>
  </w:style>
  <w:style w:type="paragraph" w:customStyle="1" w:styleId="5E8DBE6C7E1E492399232275852858A4">
    <w:name w:val="5E8DBE6C7E1E492399232275852858A4"/>
  </w:style>
  <w:style w:type="paragraph" w:customStyle="1" w:styleId="CA1D5DB4F1054949A9A0225A149DEBE2">
    <w:name w:val="CA1D5DB4F1054949A9A0225A149DEBE2"/>
  </w:style>
  <w:style w:type="paragraph" w:customStyle="1" w:styleId="5FFBE582A0584F57B3D700CCA30E0C38">
    <w:name w:val="5FFBE582A0584F57B3D700CCA30E0C38"/>
  </w:style>
  <w:style w:type="paragraph" w:customStyle="1" w:styleId="29A88172BBF647819928D019F58C823C">
    <w:name w:val="29A88172BBF647819928D019F58C823C"/>
    <w:rsid w:val="005C40A1"/>
  </w:style>
  <w:style w:type="paragraph" w:customStyle="1" w:styleId="DA12D3426A2349C4B4D9F0DAA739AF1A">
    <w:name w:val="DA12D3426A2349C4B4D9F0DAA739AF1A"/>
    <w:rsid w:val="005C40A1"/>
  </w:style>
  <w:style w:type="paragraph" w:customStyle="1" w:styleId="66AC7A177EC34885B2EEFC15422B5A85">
    <w:name w:val="66AC7A177EC34885B2EEFC15422B5A85"/>
    <w:rsid w:val="005C40A1"/>
  </w:style>
  <w:style w:type="paragraph" w:customStyle="1" w:styleId="80C913E8BDD245DDA7C4676B831814B1">
    <w:name w:val="80C913E8BDD245DDA7C4676B831814B1"/>
    <w:rsid w:val="005C40A1"/>
  </w:style>
  <w:style w:type="paragraph" w:customStyle="1" w:styleId="4B6D0A4C345B4406A4A088898C4A92FE">
    <w:name w:val="4B6D0A4C345B4406A4A088898C4A92FE"/>
    <w:rsid w:val="005C40A1"/>
  </w:style>
  <w:style w:type="paragraph" w:customStyle="1" w:styleId="CF195232A0254AC3912A1527935851A1">
    <w:name w:val="CF195232A0254AC3912A1527935851A1"/>
    <w:rsid w:val="005C40A1"/>
  </w:style>
  <w:style w:type="paragraph" w:customStyle="1" w:styleId="68705F04CD4041EF99009547922B168C">
    <w:name w:val="68705F04CD4041EF99009547922B168C"/>
    <w:rsid w:val="005C40A1"/>
  </w:style>
  <w:style w:type="paragraph" w:customStyle="1" w:styleId="CE749F49FAF541E1A5E69085A5735FA9">
    <w:name w:val="CE749F49FAF541E1A5E69085A5735FA9"/>
    <w:rsid w:val="005C40A1"/>
  </w:style>
  <w:style w:type="paragraph" w:customStyle="1" w:styleId="6C266CC4478E4F0D9AE0F8A060619499">
    <w:name w:val="6C266CC4478E4F0D9AE0F8A060619499"/>
    <w:rsid w:val="005C40A1"/>
  </w:style>
  <w:style w:type="paragraph" w:customStyle="1" w:styleId="27256B6133EB4BFF8656BEDE53EB4FD0">
    <w:name w:val="27256B6133EB4BFF8656BEDE53EB4FD0"/>
    <w:rsid w:val="005C40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40AF8FD06FEA4DBD2F3AC2C2E80F8A" ma:contentTypeVersion="3" ma:contentTypeDescription="Crear nuevo documento." ma:contentTypeScope="" ma:versionID="7a1e0b849154e0b645c3e969eb509d39">
  <xsd:schema xmlns:xsd="http://www.w3.org/2001/XMLSchema" xmlns:xs="http://www.w3.org/2001/XMLSchema" xmlns:p="http://schemas.microsoft.com/office/2006/metadata/properties" xmlns:ns2="f5e9e3e9-d81b-4afb-ba89-a3c215115956" targetNamespace="http://schemas.microsoft.com/office/2006/metadata/properties" ma:root="true" ma:fieldsID="5bb06107b033066e21e17570c36658ed" ns2:_="">
    <xsd:import namespace="f5e9e3e9-d81b-4afb-ba89-a3c2151159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9e3e9-d81b-4afb-ba89-a3c215115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CA1F95-F906-41D2-9AD2-46913057C2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47FBFF-CB5B-4E54-95D1-8B3AC1E38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845493-5D5C-4B01-B020-EB12F28C7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9e3e9-d81b-4afb-ba89-a3c2151159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</Template>
  <TotalTime>4</TotalTime>
  <Pages>2</Pages>
  <Words>433</Words>
  <Characters>2382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Juan Pablo Pereira Matamoros</cp:lastModifiedBy>
  <cp:revision>2</cp:revision>
  <dcterms:created xsi:type="dcterms:W3CDTF">2026-04-15T02:56:00Z</dcterms:created>
  <dcterms:modified xsi:type="dcterms:W3CDTF">2026-04-15T02:56:00Z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0x0101000A40AF8FD06FEA4DBD2F3AC2C2E80F8A</vt:lpwstr>
  </property>
</Properties>
</file>